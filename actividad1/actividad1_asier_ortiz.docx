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9A16" w14:textId="04DD3DC5" w:rsidR="00BD7EE0" w:rsidRPr="00BD7EE0" w:rsidRDefault="00BD7EE0" w:rsidP="00BD7EE0">
      <w:pPr>
        <w:pStyle w:val="TituloApartado1"/>
        <w:rPr>
          <w:lang w:val="es-ES_tradnl"/>
        </w:rPr>
      </w:pPr>
      <w:r>
        <w:rPr>
          <w:lang w:val="es-ES_tradnl"/>
        </w:rPr>
        <w:t>Actividad</w:t>
      </w:r>
      <w:r w:rsidRPr="00BD7EE0">
        <w:rPr>
          <w:lang w:val="es-ES_tradnl"/>
        </w:rPr>
        <w:t xml:space="preserve"> </w:t>
      </w:r>
      <w:r w:rsidR="002F5985">
        <w:rPr>
          <w:lang w:val="es-ES_tradnl"/>
        </w:rPr>
        <w:t>1</w:t>
      </w:r>
      <w:r w:rsidRPr="00BD7EE0">
        <w:rPr>
          <w:lang w:val="es-ES_tradnl"/>
        </w:rPr>
        <w:t>: Pr</w:t>
      </w:r>
      <w:r w:rsidR="002F5985">
        <w:rPr>
          <w:lang w:val="es-ES_tradnl"/>
        </w:rPr>
        <w:t>imera fase de desarrollo de un proyecto de IA</w:t>
      </w:r>
    </w:p>
    <w:p w14:paraId="3EA2FC59" w14:textId="77777777" w:rsidR="00BD7EE0" w:rsidRDefault="00BD7EE0" w:rsidP="005C4BE9">
      <w:pPr>
        <w:rPr>
          <w:lang w:val="es-ES_tradnl"/>
        </w:rPr>
      </w:pPr>
    </w:p>
    <w:p w14:paraId="06D5BD49" w14:textId="749ED5D6" w:rsidR="002F5985" w:rsidRDefault="002F5985" w:rsidP="002F5985">
      <w:pPr>
        <w:pStyle w:val="Ttulo2"/>
        <w:rPr>
          <w:sz w:val="28"/>
          <w:szCs w:val="28"/>
        </w:rPr>
      </w:pPr>
      <w:r w:rsidRPr="008D7E09">
        <w:rPr>
          <w:sz w:val="28"/>
          <w:szCs w:val="28"/>
        </w:rPr>
        <w:t xml:space="preserve">Sistema </w:t>
      </w:r>
      <w:r>
        <w:rPr>
          <w:sz w:val="28"/>
          <w:szCs w:val="28"/>
        </w:rPr>
        <w:t>inteligente para la gestión automatizada de citas en pequeños negocios</w:t>
      </w:r>
    </w:p>
    <w:p w14:paraId="7D96FC83" w14:textId="77777777" w:rsidR="002F5985" w:rsidRDefault="002F5985" w:rsidP="005C4BE9">
      <w:pPr>
        <w:rPr>
          <w:lang w:val="es-ES_tradnl"/>
        </w:rPr>
      </w:pPr>
    </w:p>
    <w:p w14:paraId="74D7F47A" w14:textId="77777777" w:rsidR="002F5985" w:rsidRDefault="002F5985" w:rsidP="002F5985">
      <w:pPr>
        <w:pStyle w:val="Ttulo2"/>
      </w:pPr>
      <w:r>
        <w:t>1. Comprensión del negocio</w:t>
      </w:r>
    </w:p>
    <w:p w14:paraId="38F27360" w14:textId="77777777" w:rsidR="009A1B5A" w:rsidRPr="009A1B5A" w:rsidRDefault="009A1B5A" w:rsidP="009A1B5A"/>
    <w:p w14:paraId="1BCAD97E" w14:textId="77777777" w:rsidR="002F5985" w:rsidRDefault="002F5985" w:rsidP="002F5985">
      <w:r>
        <w:t>¿Qué problema queremos resolver?</w:t>
      </w:r>
    </w:p>
    <w:p w14:paraId="50068346" w14:textId="6D3A4A5E" w:rsidR="002F5985" w:rsidRDefault="002F5985" w:rsidP="002F5985">
      <w:r>
        <w:t>Muchos negocios que trabajan con cita</w:t>
      </w:r>
      <w:r w:rsidR="009A1B5A">
        <w:t>s</w:t>
      </w:r>
      <w:r>
        <w:t xml:space="preserve"> previa</w:t>
      </w:r>
      <w:r w:rsidR="009A1B5A">
        <w:t>s</w:t>
      </w:r>
      <w:r>
        <w:t xml:space="preserve"> (como peluquerías, clínicas, estudios de tatuajes, asesorías, fisioterapeutas </w:t>
      </w:r>
      <w:r w:rsidR="009A1B5A">
        <w:t>etc..</w:t>
      </w:r>
      <w:r>
        <w:t xml:space="preserve">) siguen gestionando </w:t>
      </w:r>
      <w:r w:rsidR="009A1B5A">
        <w:t>sus</w:t>
      </w:r>
      <w:r>
        <w:t xml:space="preserve"> citas de forma manual o con herramientas muy básicas. Esto provoca errores, cancelaciones de última hora sin cubrir, olvidos por parte de los clientes y muchas llamadas que podrían evitarse. Todo eso les hace perder tiempo y</w:t>
      </w:r>
      <w:r w:rsidR="009A1B5A">
        <w:t>, en consecuencia,</w:t>
      </w:r>
      <w:r>
        <w:t xml:space="preserve"> dinero.</w:t>
      </w:r>
    </w:p>
    <w:p w14:paraId="249C0D80" w14:textId="77777777" w:rsidR="009A1B5A" w:rsidRDefault="009A1B5A" w:rsidP="002F5985"/>
    <w:p w14:paraId="24E6FFBB" w14:textId="77777777" w:rsidR="002F5985" w:rsidRDefault="002F5985" w:rsidP="002F5985">
      <w:r>
        <w:t>¿Por qué usar IA?</w:t>
      </w:r>
    </w:p>
    <w:p w14:paraId="4CED609B" w14:textId="14E5DA50" w:rsidR="002F5985" w:rsidRDefault="009A1B5A" w:rsidP="002F5985">
      <w:r>
        <w:t xml:space="preserve">Un sistema basado en </w:t>
      </w:r>
      <w:r w:rsidR="002F5985">
        <w:t>IA puede ayudar a automatizar</w:t>
      </w:r>
      <w:r w:rsidR="00E600DD">
        <w:t xml:space="preserve"> </w:t>
      </w:r>
      <w:r w:rsidR="002F5985">
        <w:t>este proceso de</w:t>
      </w:r>
      <w:r w:rsidR="00E600DD">
        <w:t xml:space="preserve"> una</w:t>
      </w:r>
      <w:r w:rsidR="002F5985">
        <w:t xml:space="preserve"> forma más inteligente. Por ejemplo:</w:t>
      </w:r>
    </w:p>
    <w:p w14:paraId="7806CFE5" w14:textId="77777777" w:rsidR="009A1B5A" w:rsidRDefault="009A1B5A" w:rsidP="002F5985"/>
    <w:p w14:paraId="499FF293" w14:textId="46EA0152" w:rsidR="002F5985" w:rsidRDefault="009A1B5A" w:rsidP="009A1B5A">
      <w:pPr>
        <w:pStyle w:val="Prrafodelista"/>
        <w:numPr>
          <w:ilvl w:val="0"/>
          <w:numId w:val="47"/>
        </w:numPr>
      </w:pPr>
      <w:r>
        <w:t>Detectaría</w:t>
      </w:r>
      <w:r w:rsidR="002F5985">
        <w:t xml:space="preserve"> huecos libres en la agenda en tiempo real.</w:t>
      </w:r>
    </w:p>
    <w:p w14:paraId="1829CA32" w14:textId="26A9DA88" w:rsidR="002F5985" w:rsidRDefault="002F5985" w:rsidP="009A1B5A">
      <w:pPr>
        <w:pStyle w:val="Prrafodelista"/>
        <w:numPr>
          <w:ilvl w:val="0"/>
          <w:numId w:val="47"/>
        </w:numPr>
      </w:pPr>
      <w:r>
        <w:t>Si alguien cancela</w:t>
      </w:r>
      <w:r w:rsidR="009A1B5A">
        <w:t xml:space="preserve"> su cita</w:t>
      </w:r>
      <w:r>
        <w:t xml:space="preserve">, </w:t>
      </w:r>
      <w:r w:rsidR="009A1B5A">
        <w:t>avisaría</w:t>
      </w:r>
      <w:r>
        <w:t xml:space="preserve"> automáticamente a otro cliente que estaba en lista de espera.</w:t>
      </w:r>
    </w:p>
    <w:p w14:paraId="163E9D02" w14:textId="5BF89BBB" w:rsidR="002F5985" w:rsidRDefault="009A1B5A" w:rsidP="009A1B5A">
      <w:pPr>
        <w:pStyle w:val="Prrafodelista"/>
        <w:numPr>
          <w:ilvl w:val="0"/>
          <w:numId w:val="47"/>
        </w:numPr>
      </w:pPr>
      <w:r>
        <w:t>Mandaría</w:t>
      </w:r>
      <w:r w:rsidR="002F5985">
        <w:t xml:space="preserve"> recordatorios por WhatsApp o e</w:t>
      </w:r>
      <w:r>
        <w:t>-</w:t>
      </w:r>
      <w:r w:rsidR="002F5985">
        <w:t>mail sin que nadie tenga que estar pendiente.</w:t>
      </w:r>
    </w:p>
    <w:p w14:paraId="7B1A1C15" w14:textId="50F4E5D6" w:rsidR="002F5985" w:rsidRDefault="00E600DD" w:rsidP="009A1B5A">
      <w:pPr>
        <w:pStyle w:val="Prrafodelista"/>
        <w:numPr>
          <w:ilvl w:val="0"/>
          <w:numId w:val="47"/>
        </w:numPr>
      </w:pPr>
      <w:r>
        <w:t>Respondería a</w:t>
      </w:r>
      <w:r w:rsidR="002F5985">
        <w:t xml:space="preserve"> dudas</w:t>
      </w:r>
      <w:r w:rsidR="009A1B5A">
        <w:t xml:space="preserve"> frecuentes y</w:t>
      </w:r>
      <w:r w:rsidR="002F5985">
        <w:t xml:space="preserve"> sencillas como</w:t>
      </w:r>
      <w:r>
        <w:t>, por ejemplo</w:t>
      </w:r>
      <w:r w:rsidR="002F5985">
        <w:t xml:space="preserve">: </w:t>
      </w:r>
      <w:r w:rsidR="009A1B5A">
        <w:t>“</w:t>
      </w:r>
      <w:r w:rsidR="002F5985">
        <w:t>¿Tenéis cita para esta semana?”</w:t>
      </w:r>
      <w:r w:rsidR="009A1B5A">
        <w:t xml:space="preserve"> o</w:t>
      </w:r>
      <w:r w:rsidR="002F5985">
        <w:t xml:space="preserve"> “¿Cuál es el precio de</w:t>
      </w:r>
      <w:r w:rsidR="009A1B5A">
        <w:t xml:space="preserve"> X</w:t>
      </w:r>
      <w:r w:rsidR="002F5985">
        <w:t xml:space="preserve"> servicio?”</w:t>
      </w:r>
    </w:p>
    <w:p w14:paraId="05E17FE2" w14:textId="77777777" w:rsidR="009A1B5A" w:rsidRDefault="009A1B5A" w:rsidP="009A1B5A"/>
    <w:p w14:paraId="429F1784" w14:textId="77777777" w:rsidR="009A1B5A" w:rsidRDefault="009A1B5A" w:rsidP="009A1B5A"/>
    <w:p w14:paraId="33B440F9" w14:textId="79676539" w:rsidR="002F5985" w:rsidRDefault="002F5985" w:rsidP="009A1B5A">
      <w:r>
        <w:t>¿</w:t>
      </w:r>
      <w:r w:rsidR="009A1B5A">
        <w:t>Qué factores nos ayudarían a saber</w:t>
      </w:r>
      <w:r>
        <w:t xml:space="preserve"> si el sistema funciona bien?</w:t>
      </w:r>
    </w:p>
    <w:p w14:paraId="252D6727" w14:textId="7650660F" w:rsidR="002F5985" w:rsidRDefault="002F5985" w:rsidP="009A1B5A">
      <w:pPr>
        <w:pStyle w:val="Prrafodelista"/>
        <w:numPr>
          <w:ilvl w:val="0"/>
          <w:numId w:val="47"/>
        </w:numPr>
      </w:pPr>
      <w:r>
        <w:t>Que se reduzca el número de citas perdidas o canceladas sin avisar al menos un 50 %.</w:t>
      </w:r>
    </w:p>
    <w:p w14:paraId="59DAFCB6" w14:textId="1C7C47B4" w:rsidR="002F5985" w:rsidRDefault="002F5985" w:rsidP="009A1B5A">
      <w:pPr>
        <w:pStyle w:val="Prrafodelista"/>
        <w:numPr>
          <w:ilvl w:val="0"/>
          <w:numId w:val="47"/>
        </w:numPr>
      </w:pPr>
      <w:r>
        <w:t>Que los clientes llamen menos por teléfono (mínimo un 30 % menos).</w:t>
      </w:r>
    </w:p>
    <w:p w14:paraId="411DBF23" w14:textId="7C8B2608" w:rsidR="002F5985" w:rsidRDefault="002F5985" w:rsidP="009A1B5A">
      <w:pPr>
        <w:pStyle w:val="Prrafodelista"/>
        <w:numPr>
          <w:ilvl w:val="0"/>
          <w:numId w:val="47"/>
        </w:numPr>
      </w:pPr>
      <w:r>
        <w:t xml:space="preserve">Que al menos el 70 % de los clientes </w:t>
      </w:r>
      <w:r w:rsidR="009A1B5A">
        <w:t>agenden su cita online</w:t>
      </w:r>
      <w:r>
        <w:t>.</w:t>
      </w:r>
    </w:p>
    <w:p w14:paraId="2D3A8692" w14:textId="05682F41" w:rsidR="002F5985" w:rsidRDefault="002F5985" w:rsidP="009A1B5A">
      <w:pPr>
        <w:pStyle w:val="Prrafodelista"/>
        <w:numPr>
          <w:ilvl w:val="0"/>
          <w:numId w:val="47"/>
        </w:numPr>
      </w:pPr>
      <w:r>
        <w:t>Que el sistema detecte patrones de clientes que suelen cancelar o no asistir.</w:t>
      </w:r>
    </w:p>
    <w:p w14:paraId="5A6BC6CB" w14:textId="77777777" w:rsidR="009A1B5A" w:rsidRDefault="009A1B5A" w:rsidP="002F5985"/>
    <w:p w14:paraId="3949553F" w14:textId="77777777" w:rsidR="002F5985" w:rsidRDefault="002F5985" w:rsidP="002F5985">
      <w:pPr>
        <w:pStyle w:val="Ttulo2"/>
      </w:pPr>
      <w:r>
        <w:t>2. Evaluación de la situación</w:t>
      </w:r>
    </w:p>
    <w:p w14:paraId="6967FD5A" w14:textId="77777777" w:rsidR="009A1B5A" w:rsidRPr="009A1B5A" w:rsidRDefault="009A1B5A" w:rsidP="009A1B5A"/>
    <w:p w14:paraId="4D58334B" w14:textId="77777777" w:rsidR="002F5985" w:rsidRDefault="002F5985" w:rsidP="002F5985">
      <w:r>
        <w:t>¿Qué sabemos ya del problema?</w:t>
      </w:r>
    </w:p>
    <w:p w14:paraId="4BB4A32E" w14:textId="43B6BA05" w:rsidR="002F5985" w:rsidRDefault="002F5985" w:rsidP="002F5985">
      <w:r>
        <w:t>Muchos</w:t>
      </w:r>
      <w:r w:rsidR="009A1B5A">
        <w:t xml:space="preserve"> negocios</w:t>
      </w:r>
      <w:r>
        <w:t xml:space="preserve"> siguen usando papel, hojas de Excel o </w:t>
      </w:r>
      <w:proofErr w:type="gramStart"/>
      <w:r>
        <w:t>apps</w:t>
      </w:r>
      <w:proofErr w:type="gramEnd"/>
      <w:r>
        <w:t xml:space="preserve"> de</w:t>
      </w:r>
      <w:r w:rsidR="00E600DD">
        <w:t xml:space="preserve"> agendamiento de</w:t>
      </w:r>
      <w:r>
        <w:t xml:space="preserve"> citas sin automatización</w:t>
      </w:r>
      <w:r w:rsidR="0009012D">
        <w:t xml:space="preserve"> alguna</w:t>
      </w:r>
      <w:r>
        <w:t xml:space="preserve">. </w:t>
      </w:r>
      <w:r w:rsidR="0009012D">
        <w:t xml:space="preserve">La mayor parte de los </w:t>
      </w:r>
      <w:r>
        <w:t>sistemas s</w:t>
      </w:r>
      <w:r w:rsidR="009A1B5A">
        <w:t>ó</w:t>
      </w:r>
      <w:r>
        <w:t>lo permiten</w:t>
      </w:r>
      <w:r w:rsidR="009A1B5A">
        <w:t xml:space="preserve"> realizar la reserva</w:t>
      </w:r>
      <w:r>
        <w:t>, pero no hacen nada más</w:t>
      </w:r>
      <w:r w:rsidR="009A1B5A">
        <w:t>, requiriendo de la intervención de personas</w:t>
      </w:r>
      <w:r w:rsidR="0009012D">
        <w:t xml:space="preserve"> para su gestión</w:t>
      </w:r>
      <w:r>
        <w:t>.</w:t>
      </w:r>
    </w:p>
    <w:p w14:paraId="48CEAB23" w14:textId="77777777" w:rsidR="009A1B5A" w:rsidRDefault="009A1B5A" w:rsidP="002F5985"/>
    <w:p w14:paraId="6BE4FADE" w14:textId="77777777" w:rsidR="002F5985" w:rsidRDefault="002F5985" w:rsidP="002F5985">
      <w:r>
        <w:t>¿Tenemos datos suficientes para entrenar un sistema de IA?</w:t>
      </w:r>
    </w:p>
    <w:p w14:paraId="4A790AB6" w14:textId="77777777" w:rsidR="002F5985" w:rsidRDefault="002F5985" w:rsidP="002F5985">
      <w:r>
        <w:t>Sí, se pueden usar datos internos muy simples:</w:t>
      </w:r>
    </w:p>
    <w:p w14:paraId="209CCFE5" w14:textId="3FE2E417" w:rsidR="002F5985" w:rsidRDefault="002F5985" w:rsidP="0009012D">
      <w:pPr>
        <w:pStyle w:val="Prrafodelista"/>
        <w:numPr>
          <w:ilvl w:val="0"/>
          <w:numId w:val="47"/>
        </w:numPr>
      </w:pPr>
      <w:r>
        <w:t>Horarios y duración de las citas.</w:t>
      </w:r>
    </w:p>
    <w:p w14:paraId="3AE04D9F" w14:textId="528E4A71" w:rsidR="002F5985" w:rsidRDefault="002F5985" w:rsidP="0009012D">
      <w:pPr>
        <w:pStyle w:val="Prrafodelista"/>
        <w:numPr>
          <w:ilvl w:val="0"/>
          <w:numId w:val="47"/>
        </w:numPr>
      </w:pPr>
      <w:r>
        <w:t>Quién ha cancelado y cuántas veces.</w:t>
      </w:r>
    </w:p>
    <w:p w14:paraId="4A0EA6E6" w14:textId="50A4F86A" w:rsidR="002F5985" w:rsidRDefault="002F5985" w:rsidP="0009012D">
      <w:pPr>
        <w:pStyle w:val="Prrafodelista"/>
        <w:numPr>
          <w:ilvl w:val="0"/>
          <w:numId w:val="47"/>
        </w:numPr>
      </w:pPr>
      <w:r>
        <w:t>Qué días y horas se llenan más rápido.</w:t>
      </w:r>
    </w:p>
    <w:p w14:paraId="2F25B31A" w14:textId="3D856803" w:rsidR="002F5985" w:rsidRDefault="002F5985" w:rsidP="0009012D">
      <w:pPr>
        <w:pStyle w:val="Prrafodelista"/>
        <w:numPr>
          <w:ilvl w:val="0"/>
          <w:numId w:val="47"/>
        </w:numPr>
      </w:pPr>
      <w:r>
        <w:t>Preguntas frecuentes por parte de los clientes.</w:t>
      </w:r>
    </w:p>
    <w:p w14:paraId="557956C0" w14:textId="77777777" w:rsidR="0009012D" w:rsidRDefault="0009012D" w:rsidP="002F5985"/>
    <w:p w14:paraId="5454B55A" w14:textId="77777777" w:rsidR="002F5985" w:rsidRDefault="002F5985" w:rsidP="002F5985">
      <w:r>
        <w:t>Relación coste-beneficio</w:t>
      </w:r>
    </w:p>
    <w:p w14:paraId="5540F1B3" w14:textId="30D8E066" w:rsidR="0009012D" w:rsidRDefault="0009012D" w:rsidP="002F5985">
      <w:r>
        <w:t>Costes:</w:t>
      </w:r>
    </w:p>
    <w:p w14:paraId="50BE0D6B" w14:textId="540B1D1E" w:rsidR="002F5985" w:rsidRDefault="0009012D" w:rsidP="0009012D">
      <w:pPr>
        <w:pStyle w:val="Prrafodelista"/>
        <w:numPr>
          <w:ilvl w:val="0"/>
          <w:numId w:val="47"/>
        </w:numPr>
      </w:pPr>
      <w:r>
        <w:t>El c</w:t>
      </w:r>
      <w:r w:rsidR="002F5985">
        <w:t>oste aproximado del desarrollo inicial</w:t>
      </w:r>
      <w:r>
        <w:t xml:space="preserve"> sería de</w:t>
      </w:r>
      <w:r w:rsidR="002F5985">
        <w:t xml:space="preserve"> entre 5</w:t>
      </w:r>
      <w:r>
        <w:t>_</w:t>
      </w:r>
      <w:r w:rsidR="002F5985">
        <w:t>000 y 8</w:t>
      </w:r>
      <w:r>
        <w:t>_</w:t>
      </w:r>
      <w:r w:rsidR="002F5985">
        <w:t>000</w:t>
      </w:r>
      <w:r>
        <w:t>€</w:t>
      </w:r>
      <w:r w:rsidR="002F5985">
        <w:t>.</w:t>
      </w:r>
    </w:p>
    <w:p w14:paraId="2615A5E7" w14:textId="13E0A032" w:rsidR="002F5985" w:rsidRDefault="002F5985" w:rsidP="0009012D">
      <w:pPr>
        <w:pStyle w:val="Prrafodelista"/>
        <w:numPr>
          <w:ilvl w:val="0"/>
          <w:numId w:val="47"/>
        </w:numPr>
      </w:pPr>
      <w:r>
        <w:t>No ha</w:t>
      </w:r>
      <w:r w:rsidR="0009012D">
        <w:t>ría</w:t>
      </w:r>
      <w:r>
        <w:t xml:space="preserve"> falta que </w:t>
      </w:r>
      <w:r w:rsidR="0009012D">
        <w:t>fuera</w:t>
      </w:r>
      <w:r>
        <w:t xml:space="preserve"> algo muy complejo</w:t>
      </w:r>
      <w:r w:rsidR="0009012D">
        <w:t>.</w:t>
      </w:r>
      <w:r>
        <w:t xml:space="preserve"> </w:t>
      </w:r>
      <w:r w:rsidR="0009012D">
        <w:t>B</w:t>
      </w:r>
      <w:r>
        <w:t>asta</w:t>
      </w:r>
      <w:r w:rsidR="0009012D">
        <w:t>ría</w:t>
      </w:r>
      <w:r>
        <w:t xml:space="preserve"> con una agenda online</w:t>
      </w:r>
      <w:r w:rsidR="0009012D">
        <w:t>,</w:t>
      </w:r>
      <w:r>
        <w:t xml:space="preserve"> recordatorios </w:t>
      </w:r>
      <w:r w:rsidR="0009012D">
        <w:t>y un</w:t>
      </w:r>
      <w:r>
        <w:t xml:space="preserve"> </w:t>
      </w:r>
      <w:proofErr w:type="spellStart"/>
      <w:r w:rsidRPr="00264707">
        <w:rPr>
          <w:i/>
          <w:iCs/>
        </w:rPr>
        <w:t>chatbot</w:t>
      </w:r>
      <w:proofErr w:type="spellEnd"/>
      <w:r>
        <w:t xml:space="preserve"> básico.</w:t>
      </w:r>
    </w:p>
    <w:p w14:paraId="07653C9D" w14:textId="77777777" w:rsidR="0009012D" w:rsidRDefault="0009012D" w:rsidP="002F5985"/>
    <w:p w14:paraId="273AA670" w14:textId="77777777" w:rsidR="0009012D" w:rsidRDefault="0009012D" w:rsidP="002F5985"/>
    <w:p w14:paraId="278A5534" w14:textId="397FF856" w:rsidR="002F5985" w:rsidRDefault="002F5985" w:rsidP="002F5985">
      <w:r>
        <w:t>Beneficios:</w:t>
      </w:r>
    </w:p>
    <w:p w14:paraId="00F36DE8" w14:textId="6973DF1C" w:rsidR="002F5985" w:rsidRDefault="002F5985" w:rsidP="0009012D">
      <w:pPr>
        <w:pStyle w:val="Prrafodelista"/>
        <w:numPr>
          <w:ilvl w:val="0"/>
          <w:numId w:val="47"/>
        </w:numPr>
      </w:pPr>
      <w:r>
        <w:t>Menos citas perdidas = más ingresos.</w:t>
      </w:r>
    </w:p>
    <w:p w14:paraId="15CC11BC" w14:textId="16FB234C" w:rsidR="002F5985" w:rsidRDefault="002F5985" w:rsidP="0009012D">
      <w:pPr>
        <w:pStyle w:val="Prrafodelista"/>
        <w:numPr>
          <w:ilvl w:val="0"/>
          <w:numId w:val="47"/>
        </w:numPr>
      </w:pPr>
      <w:r>
        <w:t>Menos tiempo al teléfono = más tiempo para atender.</w:t>
      </w:r>
    </w:p>
    <w:p w14:paraId="50D11278" w14:textId="258AADC4" w:rsidR="002F5985" w:rsidRDefault="002F5985" w:rsidP="0009012D">
      <w:pPr>
        <w:pStyle w:val="Prrafodelista"/>
        <w:numPr>
          <w:ilvl w:val="0"/>
          <w:numId w:val="47"/>
        </w:numPr>
      </w:pPr>
      <w:r>
        <w:t xml:space="preserve">Mejor experiencia para </w:t>
      </w:r>
      <w:r w:rsidR="0009012D">
        <w:t>los</w:t>
      </w:r>
      <w:r>
        <w:t xml:space="preserve"> cliente</w:t>
      </w:r>
      <w:r w:rsidR="0009012D">
        <w:t>s</w:t>
      </w:r>
      <w:r>
        <w:t>.</w:t>
      </w:r>
    </w:p>
    <w:p w14:paraId="7FBE5B45" w14:textId="3B14042F" w:rsidR="002F5985" w:rsidRDefault="002F5985" w:rsidP="0009012D">
      <w:pPr>
        <w:pStyle w:val="Prrafodelista"/>
        <w:numPr>
          <w:ilvl w:val="0"/>
          <w:numId w:val="47"/>
        </w:numPr>
      </w:pPr>
      <w:r>
        <w:t>Se podría ofrecer como un servicio mensual para muchos negocios pequeños (tipo SaaS), lo que lo haría escalable.</w:t>
      </w:r>
    </w:p>
    <w:p w14:paraId="7ACE673A" w14:textId="77777777" w:rsidR="0009012D" w:rsidRDefault="0009012D" w:rsidP="002F5985"/>
    <w:p w14:paraId="44C06E36" w14:textId="77777777" w:rsidR="002F5985" w:rsidRDefault="002F5985" w:rsidP="002F5985">
      <w:pPr>
        <w:pStyle w:val="Ttulo2"/>
      </w:pPr>
      <w:r>
        <w:t>3. Objetivos de IA</w:t>
      </w:r>
    </w:p>
    <w:p w14:paraId="2A7C186E" w14:textId="77777777" w:rsidR="0009012D" w:rsidRPr="0009012D" w:rsidRDefault="0009012D" w:rsidP="0009012D"/>
    <w:p w14:paraId="2550E91B" w14:textId="5CBA3D26" w:rsidR="002F5985" w:rsidRDefault="002F5985" w:rsidP="0009012D">
      <w:pPr>
        <w:pStyle w:val="Prrafodelista"/>
        <w:numPr>
          <w:ilvl w:val="0"/>
          <w:numId w:val="47"/>
        </w:numPr>
      </w:pPr>
      <w:r>
        <w:t>Predecir si un cliente tiene riesgo de no asistir según su historial</w:t>
      </w:r>
      <w:r w:rsidR="0009012D">
        <w:t xml:space="preserve"> de citas y cancelaciones</w:t>
      </w:r>
      <w:r>
        <w:t>.</w:t>
      </w:r>
    </w:p>
    <w:p w14:paraId="2C0B8255" w14:textId="713EBFA9" w:rsidR="002F5985" w:rsidRDefault="002F5985" w:rsidP="0009012D">
      <w:pPr>
        <w:pStyle w:val="Prrafodelista"/>
        <w:numPr>
          <w:ilvl w:val="0"/>
          <w:numId w:val="47"/>
        </w:numPr>
      </w:pPr>
      <w:r>
        <w:t>Detectar cancelaciones y proponer huecos automáticamente a otros clientes.</w:t>
      </w:r>
    </w:p>
    <w:p w14:paraId="5093C255" w14:textId="6E0F3D05" w:rsidR="002F5985" w:rsidRDefault="002F5985" w:rsidP="0009012D">
      <w:pPr>
        <w:pStyle w:val="Prrafodelista"/>
        <w:numPr>
          <w:ilvl w:val="0"/>
          <w:numId w:val="47"/>
        </w:numPr>
      </w:pPr>
      <w:r>
        <w:t xml:space="preserve">Responder automáticamente a preguntas sencillas con un </w:t>
      </w:r>
      <w:proofErr w:type="spellStart"/>
      <w:r w:rsidRPr="00264707">
        <w:rPr>
          <w:i/>
          <w:iCs/>
        </w:rPr>
        <w:t>chatbot</w:t>
      </w:r>
      <w:proofErr w:type="spellEnd"/>
      <w:r>
        <w:t xml:space="preserve"> (horarios, precios, disponibilidad</w:t>
      </w:r>
      <w:r w:rsidR="0009012D">
        <w:t>, servicios</w:t>
      </w:r>
      <w:r>
        <w:t>...)</w:t>
      </w:r>
    </w:p>
    <w:p w14:paraId="4F930D58" w14:textId="5B67A0C0" w:rsidR="002F5985" w:rsidRDefault="002F5985" w:rsidP="0009012D">
      <w:pPr>
        <w:pStyle w:val="Prrafodelista"/>
        <w:numPr>
          <w:ilvl w:val="0"/>
          <w:numId w:val="47"/>
        </w:numPr>
      </w:pPr>
      <w:r>
        <w:t>Recomendar horas según las preferencias del cliente o la disponibilidad.</w:t>
      </w:r>
    </w:p>
    <w:p w14:paraId="2FFD0A21" w14:textId="77777777" w:rsidR="0009012D" w:rsidRDefault="0009012D" w:rsidP="002F5985"/>
    <w:p w14:paraId="5773DA56" w14:textId="77777777" w:rsidR="002F5985" w:rsidRDefault="002F5985" w:rsidP="002F5985">
      <w:pPr>
        <w:pStyle w:val="Ttulo2"/>
      </w:pPr>
      <w:r>
        <w:t>4. Plan del proyecto</w:t>
      </w:r>
    </w:p>
    <w:p w14:paraId="22F73FBF" w14:textId="77777777" w:rsidR="0009012D" w:rsidRPr="0009012D" w:rsidRDefault="0009012D" w:rsidP="0009012D"/>
    <w:p w14:paraId="128BE844" w14:textId="77777777" w:rsidR="002F5985" w:rsidRDefault="002F5985" w:rsidP="002F5985">
      <w:r>
        <w:t>Metodología de desarrollo</w:t>
      </w:r>
    </w:p>
    <w:p w14:paraId="1C5A3612" w14:textId="09BF6B18" w:rsidR="002F5985" w:rsidRDefault="002F5985" w:rsidP="002F5985">
      <w:r>
        <w:t>Se usar</w:t>
      </w:r>
      <w:r w:rsidR="0009012D">
        <w:t>ía</w:t>
      </w:r>
      <w:r>
        <w:t xml:space="preserve"> </w:t>
      </w:r>
      <w:r w:rsidRPr="00264707">
        <w:rPr>
          <w:i/>
          <w:iCs/>
        </w:rPr>
        <w:t>Scrum</w:t>
      </w:r>
      <w:r>
        <w:t>, una metodología ágil con entregas rápidas cada dos semanas</w:t>
      </w:r>
      <w:r w:rsidR="0009012D">
        <w:t xml:space="preserve">, llamados </w:t>
      </w:r>
      <w:proofErr w:type="spellStart"/>
      <w:r w:rsidRPr="0009012D">
        <w:rPr>
          <w:i/>
          <w:iCs/>
        </w:rPr>
        <w:t>sprints</w:t>
      </w:r>
      <w:proofErr w:type="spellEnd"/>
      <w:r>
        <w:t xml:space="preserve">. </w:t>
      </w:r>
      <w:r w:rsidR="0009012D">
        <w:t>Muy</w:t>
      </w:r>
      <w:r>
        <w:t xml:space="preserve"> útil para proyectos pequeños</w:t>
      </w:r>
      <w:r w:rsidR="0009012D">
        <w:t xml:space="preserve"> como este</w:t>
      </w:r>
      <w:r>
        <w:t xml:space="preserve"> que pueden ir mejorando sobre la marcha.</w:t>
      </w:r>
    </w:p>
    <w:p w14:paraId="04A80F59" w14:textId="77777777" w:rsidR="0009012D" w:rsidRDefault="0009012D" w:rsidP="002F5985"/>
    <w:p w14:paraId="4BD92150" w14:textId="77777777" w:rsidR="002F5985" w:rsidRDefault="002F5985" w:rsidP="002F5985">
      <w:r>
        <w:t>Duración estimada: entre 2 y 3 meses.</w:t>
      </w:r>
    </w:p>
    <w:p w14:paraId="63DFCC8F" w14:textId="77777777" w:rsidR="002F5985" w:rsidRDefault="002F5985" w:rsidP="002F5985">
      <w:r>
        <w:t>Fases:</w:t>
      </w:r>
    </w:p>
    <w:p w14:paraId="1BB76344" w14:textId="30F94198" w:rsidR="002F5985" w:rsidRDefault="002F5985" w:rsidP="00264707">
      <w:pPr>
        <w:pStyle w:val="Prrafodelista"/>
        <w:numPr>
          <w:ilvl w:val="0"/>
          <w:numId w:val="53"/>
        </w:numPr>
      </w:pPr>
      <w:r>
        <w:t>Analizar cómo gestionan las citas varios negocios reales</w:t>
      </w:r>
      <w:r w:rsidR="00264707">
        <w:t xml:space="preserve"> de distinto tipo</w:t>
      </w:r>
      <w:r>
        <w:t>.</w:t>
      </w:r>
    </w:p>
    <w:p w14:paraId="6567EEF5" w14:textId="65562362" w:rsidR="002F5985" w:rsidRDefault="002F5985" w:rsidP="00264707">
      <w:pPr>
        <w:pStyle w:val="Prrafodelista"/>
        <w:numPr>
          <w:ilvl w:val="0"/>
          <w:numId w:val="53"/>
        </w:numPr>
      </w:pPr>
      <w:r>
        <w:t>Montar la base del sistema (agenda, cancelaciones, etc.</w:t>
      </w:r>
      <w:r w:rsidR="00264707">
        <w:t>.</w:t>
      </w:r>
      <w:r>
        <w:t>).</w:t>
      </w:r>
    </w:p>
    <w:p w14:paraId="5F47233D" w14:textId="121A0676" w:rsidR="002F5985" w:rsidRDefault="002F5985" w:rsidP="00264707">
      <w:pPr>
        <w:pStyle w:val="Prrafodelista"/>
        <w:numPr>
          <w:ilvl w:val="0"/>
          <w:numId w:val="53"/>
        </w:numPr>
      </w:pPr>
      <w:r>
        <w:t>Añadir la IA para detectar huecos y mandar recomendaciones</w:t>
      </w:r>
      <w:r w:rsidR="00264707">
        <w:t xml:space="preserve"> y avisos</w:t>
      </w:r>
      <w:r>
        <w:t>.</w:t>
      </w:r>
    </w:p>
    <w:p w14:paraId="471FCD20" w14:textId="5CC9D89D" w:rsidR="002F5985" w:rsidRDefault="002F5985" w:rsidP="00264707">
      <w:pPr>
        <w:pStyle w:val="Prrafodelista"/>
        <w:numPr>
          <w:ilvl w:val="0"/>
          <w:numId w:val="53"/>
        </w:numPr>
      </w:pPr>
      <w:r>
        <w:lastRenderedPageBreak/>
        <w:t xml:space="preserve">Integrar el </w:t>
      </w:r>
      <w:proofErr w:type="spellStart"/>
      <w:r w:rsidRPr="00264707">
        <w:rPr>
          <w:i/>
          <w:iCs/>
        </w:rPr>
        <w:t>chatbot</w:t>
      </w:r>
      <w:proofErr w:type="spellEnd"/>
      <w:r>
        <w:t xml:space="preserve"> para responder dudas.</w:t>
      </w:r>
    </w:p>
    <w:p w14:paraId="2A0D2908" w14:textId="39FFD3E7" w:rsidR="002F5985" w:rsidRDefault="002F5985" w:rsidP="00264707">
      <w:pPr>
        <w:pStyle w:val="Prrafodelista"/>
        <w:numPr>
          <w:ilvl w:val="0"/>
          <w:numId w:val="53"/>
        </w:numPr>
      </w:pPr>
      <w:r>
        <w:t xml:space="preserve">Probar con 1 </w:t>
      </w:r>
      <w:proofErr w:type="spellStart"/>
      <w:r w:rsidR="00264707">
        <w:t>ó</w:t>
      </w:r>
      <w:proofErr w:type="spellEnd"/>
      <w:r>
        <w:t xml:space="preserve"> 2 negocios reales y ajustar lo que </w:t>
      </w:r>
      <w:r w:rsidR="00264707">
        <w:t>fuera</w:t>
      </w:r>
      <w:r>
        <w:t xml:space="preserve"> necesario.</w:t>
      </w:r>
    </w:p>
    <w:p w14:paraId="09FE9024" w14:textId="77777777" w:rsidR="00264707" w:rsidRDefault="00264707" w:rsidP="002F5985"/>
    <w:p w14:paraId="55EBDAAB" w14:textId="77777777" w:rsidR="002F5985" w:rsidRDefault="002F5985" w:rsidP="002F5985">
      <w:pPr>
        <w:pStyle w:val="Ttulo2"/>
      </w:pPr>
      <w:r>
        <w:t>5. Recursos humanos necesarios</w:t>
      </w:r>
    </w:p>
    <w:p w14:paraId="5D7F0118" w14:textId="77777777" w:rsidR="00264707" w:rsidRPr="00264707" w:rsidRDefault="00264707" w:rsidP="00264707"/>
    <w:p w14:paraId="5430A5E4" w14:textId="7E41FDE3" w:rsidR="002F5985" w:rsidRDefault="002F5985" w:rsidP="00264707">
      <w:pPr>
        <w:pStyle w:val="Prrafodelista"/>
        <w:numPr>
          <w:ilvl w:val="0"/>
          <w:numId w:val="47"/>
        </w:numPr>
      </w:pPr>
      <w:r>
        <w:t xml:space="preserve">1 desarrollador </w:t>
      </w:r>
      <w:r w:rsidRPr="00264707">
        <w:rPr>
          <w:i/>
          <w:iCs/>
        </w:rPr>
        <w:t>full-</w:t>
      </w:r>
      <w:proofErr w:type="spellStart"/>
      <w:r w:rsidRPr="00264707">
        <w:rPr>
          <w:i/>
          <w:iCs/>
        </w:rPr>
        <w:t>stack</w:t>
      </w:r>
      <w:proofErr w:type="spellEnd"/>
      <w:r>
        <w:t xml:space="preserve"> para la web/</w:t>
      </w:r>
      <w:proofErr w:type="gramStart"/>
      <w:r>
        <w:t>app</w:t>
      </w:r>
      <w:proofErr w:type="gramEnd"/>
      <w:r>
        <w:t xml:space="preserve"> y</w:t>
      </w:r>
      <w:r w:rsidR="00264707">
        <w:t xml:space="preserve"> el</w:t>
      </w:r>
      <w:r>
        <w:t xml:space="preserve"> back</w:t>
      </w:r>
      <w:r w:rsidR="00264707">
        <w:t>-</w:t>
      </w:r>
      <w:proofErr w:type="spellStart"/>
      <w:r>
        <w:t>end</w:t>
      </w:r>
      <w:proofErr w:type="spellEnd"/>
      <w:r>
        <w:t>.</w:t>
      </w:r>
    </w:p>
    <w:p w14:paraId="6958F883" w14:textId="173FC853" w:rsidR="002F5985" w:rsidRDefault="002F5985" w:rsidP="00264707">
      <w:pPr>
        <w:pStyle w:val="Prrafodelista"/>
        <w:numPr>
          <w:ilvl w:val="0"/>
          <w:numId w:val="47"/>
        </w:numPr>
      </w:pPr>
      <w:r>
        <w:t xml:space="preserve">1 persona con conocimientos </w:t>
      </w:r>
      <w:r w:rsidR="00264707">
        <w:t>sobre</w:t>
      </w:r>
      <w:r>
        <w:t xml:space="preserve"> IA </w:t>
      </w:r>
      <w:r w:rsidR="00264707">
        <w:t>y</w:t>
      </w:r>
      <w:r>
        <w:t xml:space="preserve"> NLP.</w:t>
      </w:r>
    </w:p>
    <w:p w14:paraId="1542ADE2" w14:textId="62A6D20E" w:rsidR="002F5985" w:rsidRDefault="002F5985" w:rsidP="00264707">
      <w:pPr>
        <w:pStyle w:val="Prrafodelista"/>
        <w:numPr>
          <w:ilvl w:val="0"/>
          <w:numId w:val="47"/>
        </w:numPr>
      </w:pPr>
      <w:r>
        <w:t>1 analista o</w:t>
      </w:r>
      <w:r w:rsidR="00264707">
        <w:t xml:space="preserve"> una</w:t>
      </w:r>
      <w:r>
        <w:t xml:space="preserve"> persona que conozca bien cómo funciona la gestión de estos negocios (puede ser alguien del propio local).</w:t>
      </w:r>
    </w:p>
    <w:p w14:paraId="3A1566FB" w14:textId="40237EA3" w:rsidR="002F5985" w:rsidRDefault="002F5985" w:rsidP="00264707">
      <w:pPr>
        <w:pStyle w:val="Prrafodelista"/>
        <w:numPr>
          <w:ilvl w:val="0"/>
          <w:numId w:val="47"/>
        </w:numPr>
      </w:pPr>
      <w:r>
        <w:t xml:space="preserve">No </w:t>
      </w:r>
      <w:r w:rsidR="00264707">
        <w:t>haría</w:t>
      </w:r>
      <w:r>
        <w:t xml:space="preserve"> falta un equipo grande ni</w:t>
      </w:r>
      <w:r w:rsidR="00264707">
        <w:t xml:space="preserve"> tampoco</w:t>
      </w:r>
      <w:r>
        <w:t xml:space="preserve"> contratar a </w:t>
      </w:r>
      <w:r w:rsidR="00264707">
        <w:t>estas personas</w:t>
      </w:r>
      <w:r>
        <w:t xml:space="preserve"> a tiempo completo</w:t>
      </w:r>
      <w:r w:rsidR="00264707">
        <w:t xml:space="preserve"> para el desarrollo</w:t>
      </w:r>
      <w:r>
        <w:t>.</w:t>
      </w:r>
    </w:p>
    <w:p w14:paraId="40280A41" w14:textId="77777777" w:rsidR="00264707" w:rsidRDefault="00264707" w:rsidP="002F5985"/>
    <w:p w14:paraId="621C87A5" w14:textId="77777777" w:rsidR="002F5985" w:rsidRDefault="002F5985" w:rsidP="002F5985">
      <w:pPr>
        <w:pStyle w:val="Ttulo2"/>
      </w:pPr>
      <w:r>
        <w:t>6. Riesgos y oportunidades</w:t>
      </w:r>
    </w:p>
    <w:p w14:paraId="108C34D5" w14:textId="77777777" w:rsidR="00264707" w:rsidRPr="00264707" w:rsidRDefault="00264707" w:rsidP="00264707"/>
    <w:p w14:paraId="7B8CA452" w14:textId="77777777" w:rsidR="002F5985" w:rsidRDefault="002F5985" w:rsidP="002F5985">
      <w:r>
        <w:t>Riesgos:</w:t>
      </w:r>
    </w:p>
    <w:p w14:paraId="5D88E6C2" w14:textId="0D9308A5" w:rsidR="002F5985" w:rsidRDefault="002F5985" w:rsidP="00264707">
      <w:pPr>
        <w:pStyle w:val="Prrafodelista"/>
        <w:numPr>
          <w:ilvl w:val="0"/>
          <w:numId w:val="47"/>
        </w:numPr>
      </w:pPr>
      <w:r>
        <w:t>Que algunos negocios</w:t>
      </w:r>
      <w:r w:rsidR="00264707">
        <w:t xml:space="preserve"> con baja digitalización se muestren reticentes a este tipo de tecnología</w:t>
      </w:r>
      <w:r>
        <w:t>.</w:t>
      </w:r>
    </w:p>
    <w:p w14:paraId="68097BD0" w14:textId="681E79B1" w:rsidR="002F5985" w:rsidRDefault="002F5985" w:rsidP="00264707">
      <w:pPr>
        <w:pStyle w:val="Prrafodelista"/>
        <w:numPr>
          <w:ilvl w:val="0"/>
          <w:numId w:val="47"/>
        </w:numPr>
      </w:pPr>
      <w:r>
        <w:t>Que haya errores al integrarse con sistemas que ya</w:t>
      </w:r>
      <w:r w:rsidR="00264707">
        <w:t xml:space="preserve"> se</w:t>
      </w:r>
      <w:r>
        <w:t xml:space="preserve"> usaban</w:t>
      </w:r>
      <w:r w:rsidR="0092107E">
        <w:t xml:space="preserve"> o que sus datos no sean de calidad</w:t>
      </w:r>
      <w:r>
        <w:t>.</w:t>
      </w:r>
    </w:p>
    <w:p w14:paraId="4EDFC483" w14:textId="5C9CD198" w:rsidR="002F5985" w:rsidRDefault="002F5985" w:rsidP="00264707">
      <w:pPr>
        <w:pStyle w:val="Prrafodelista"/>
        <w:numPr>
          <w:ilvl w:val="0"/>
          <w:numId w:val="47"/>
        </w:numPr>
      </w:pPr>
      <w:r>
        <w:t xml:space="preserve">Que el </w:t>
      </w:r>
      <w:proofErr w:type="spellStart"/>
      <w:r w:rsidRPr="00264707">
        <w:rPr>
          <w:i/>
          <w:iCs/>
        </w:rPr>
        <w:t>chatbot</w:t>
      </w:r>
      <w:proofErr w:type="spellEnd"/>
      <w:r>
        <w:t xml:space="preserve"> </w:t>
      </w:r>
      <w:r w:rsidR="00264707">
        <w:t>no fuera capaz de entender</w:t>
      </w:r>
      <w:r>
        <w:t xml:space="preserve"> bien las preguntas si no está bien entrenado.</w:t>
      </w:r>
    </w:p>
    <w:p w14:paraId="462CF2C0" w14:textId="77777777" w:rsidR="00264707" w:rsidRDefault="00264707" w:rsidP="002F5985"/>
    <w:p w14:paraId="7982A948" w14:textId="77777777" w:rsidR="002F5985" w:rsidRDefault="002F5985" w:rsidP="002F5985">
      <w:r>
        <w:t>Oportunidades:</w:t>
      </w:r>
    </w:p>
    <w:p w14:paraId="24A52B3D" w14:textId="3DA8F0F6" w:rsidR="002F5985" w:rsidRDefault="002F5985" w:rsidP="00264707">
      <w:pPr>
        <w:pStyle w:val="Prrafodelista"/>
        <w:numPr>
          <w:ilvl w:val="0"/>
          <w:numId w:val="47"/>
        </w:numPr>
      </w:pPr>
      <w:r>
        <w:t xml:space="preserve">Se </w:t>
      </w:r>
      <w:r w:rsidR="0092107E">
        <w:t>podría</w:t>
      </w:r>
      <w:r>
        <w:t xml:space="preserve"> adaptar fácilmente a muchos tipos de negocio.</w:t>
      </w:r>
    </w:p>
    <w:p w14:paraId="6F789534" w14:textId="37C09B41" w:rsidR="002F5985" w:rsidRDefault="002F5985" w:rsidP="00264707">
      <w:pPr>
        <w:pStyle w:val="Prrafodelista"/>
        <w:numPr>
          <w:ilvl w:val="0"/>
          <w:numId w:val="47"/>
        </w:numPr>
      </w:pPr>
      <w:r>
        <w:t xml:space="preserve">Si funciona bien, se </w:t>
      </w:r>
      <w:r w:rsidR="0092107E">
        <w:t>podría</w:t>
      </w:r>
      <w:r>
        <w:t xml:space="preserve"> ofrecer como servicio mensual (por ejemplo,</w:t>
      </w:r>
      <w:r w:rsidR="00264707">
        <w:t xml:space="preserve"> cobrando una pequeña tarifa</w:t>
      </w:r>
      <w:r>
        <w:t xml:space="preserve"> al mes</w:t>
      </w:r>
      <w:r w:rsidR="00264707">
        <w:t xml:space="preserve"> a los clientes</w:t>
      </w:r>
      <w:r>
        <w:t>).</w:t>
      </w:r>
    </w:p>
    <w:p w14:paraId="0000E820" w14:textId="0B6C4882" w:rsidR="002F5985" w:rsidRDefault="0092107E" w:rsidP="00264707">
      <w:pPr>
        <w:pStyle w:val="Prrafodelista"/>
        <w:numPr>
          <w:ilvl w:val="0"/>
          <w:numId w:val="47"/>
        </w:numPr>
      </w:pPr>
      <w:r>
        <w:t>Ayudaría</w:t>
      </w:r>
      <w:r w:rsidR="002F5985">
        <w:t xml:space="preserve"> a digitalizar a negocios que todavía no </w:t>
      </w:r>
      <w:r>
        <w:t>hubieran</w:t>
      </w:r>
      <w:r w:rsidR="002F5985">
        <w:t xml:space="preserve"> dado ese paso.</w:t>
      </w:r>
    </w:p>
    <w:p w14:paraId="3DD5CD3F" w14:textId="4BEFBE0D" w:rsidR="002F5985" w:rsidRDefault="0092107E" w:rsidP="00264707">
      <w:pPr>
        <w:pStyle w:val="Prrafodelista"/>
        <w:numPr>
          <w:ilvl w:val="0"/>
          <w:numId w:val="47"/>
        </w:numPr>
      </w:pPr>
      <w:r>
        <w:t>Mejoraría</w:t>
      </w:r>
      <w:r w:rsidR="002F5985">
        <w:t xml:space="preserve"> la imagen del negocio y </w:t>
      </w:r>
      <w:r>
        <w:t>fidelizaría</w:t>
      </w:r>
      <w:r w:rsidR="002F5985">
        <w:t xml:space="preserve"> al cliente.</w:t>
      </w:r>
    </w:p>
    <w:p w14:paraId="7A40D503" w14:textId="77777777" w:rsidR="00264707" w:rsidRDefault="00264707" w:rsidP="002F5985"/>
    <w:p w14:paraId="30387565" w14:textId="77777777" w:rsidR="00264707" w:rsidRDefault="00264707" w:rsidP="002F5985"/>
    <w:p w14:paraId="4E2FB783" w14:textId="7BD9A70B" w:rsidR="002F5985" w:rsidRDefault="00264707" w:rsidP="002F5985">
      <w:pPr>
        <w:pStyle w:val="Ttulo2"/>
      </w:pPr>
      <w:r>
        <w:t xml:space="preserve">7. </w:t>
      </w:r>
      <w:r w:rsidR="002F5985">
        <w:t>Conclusión</w:t>
      </w:r>
    </w:p>
    <w:p w14:paraId="1FF848C8" w14:textId="77777777" w:rsidR="00264707" w:rsidRPr="00264707" w:rsidRDefault="00264707" w:rsidP="00264707"/>
    <w:p w14:paraId="17A00B1D" w14:textId="56A46009" w:rsidR="002F5985" w:rsidRDefault="002F5985" w:rsidP="002F5985">
      <w:r>
        <w:t xml:space="preserve">Este proyecto </w:t>
      </w:r>
      <w:r w:rsidR="00E600DD">
        <w:t>sería</w:t>
      </w:r>
      <w:r>
        <w:t xml:space="preserve"> sencillo, útil y aplicable a muchos sectores. No </w:t>
      </w:r>
      <w:r w:rsidR="00264707">
        <w:t>requeriría de</w:t>
      </w:r>
      <w:r>
        <w:t xml:space="preserve"> datos complejos ni</w:t>
      </w:r>
      <w:r w:rsidR="00264707">
        <w:t xml:space="preserve"> de</w:t>
      </w:r>
      <w:r>
        <w:t xml:space="preserve"> una gran inversión. Usar inteligencia artificial en la gestión de citas </w:t>
      </w:r>
      <w:r w:rsidR="00E600DD">
        <w:t>ahorraría</w:t>
      </w:r>
      <w:r>
        <w:t xml:space="preserve"> tiempo, evit</w:t>
      </w:r>
      <w:r w:rsidR="00E600DD">
        <w:t>aría</w:t>
      </w:r>
      <w:r>
        <w:t xml:space="preserve"> pérdidas y mejorar</w:t>
      </w:r>
      <w:r w:rsidR="00E600DD">
        <w:t>ía</w:t>
      </w:r>
      <w:r>
        <w:t xml:space="preserve"> la experiencia de</w:t>
      </w:r>
      <w:r w:rsidR="00E600DD">
        <w:t xml:space="preserve"> los</w:t>
      </w:r>
      <w:r>
        <w:t xml:space="preserve"> cliente</w:t>
      </w:r>
      <w:r w:rsidR="00E600DD">
        <w:t>s</w:t>
      </w:r>
      <w:r>
        <w:t>. Además, t</w:t>
      </w:r>
      <w:r w:rsidR="00E600DD">
        <w:t>endría</w:t>
      </w:r>
      <w:r>
        <w:t xml:space="preserve"> potencial para escalar y convertirse en un producto que puedan usar miles de pequeños negocios. </w:t>
      </w:r>
      <w:r w:rsidR="00E600DD">
        <w:t>Sería</w:t>
      </w:r>
      <w:r>
        <w:t xml:space="preserve"> una buena forma de aplicar IA a un problema real del día a día.</w:t>
      </w:r>
    </w:p>
    <w:p w14:paraId="601C870B" w14:textId="77777777" w:rsidR="00524CCE" w:rsidRPr="002F5985" w:rsidRDefault="00524CCE" w:rsidP="005C4BE9"/>
    <w:sectPr w:rsidR="00524CCE" w:rsidRPr="002F5985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1CA99" w14:textId="77777777" w:rsidR="001D7EA3" w:rsidRDefault="001D7EA3" w:rsidP="00C50246">
      <w:pPr>
        <w:spacing w:line="240" w:lineRule="auto"/>
      </w:pPr>
      <w:r>
        <w:separator/>
      </w:r>
    </w:p>
  </w:endnote>
  <w:endnote w:type="continuationSeparator" w:id="0">
    <w:p w14:paraId="220B2513" w14:textId="77777777" w:rsidR="001D7EA3" w:rsidRDefault="001D7EA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C3306" w14:textId="77777777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21ACFE71" wp14:editId="04A9F4D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509F7E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ACFE71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" filled="f" stroked="f" strokeweight=".5pt">
              <v:textbox inset="0,0,0,0">
                <w:txbxContent>
                  <w:p w14:paraId="43509F7E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4E3E14AB" w14:textId="77777777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0721BF82" wp14:editId="34BC9FF1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B03AA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21BF82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" o:allowoverlap="f" fillcolor="#0098cd" stroked="f" strokeweight="1pt">
              <v:textbox inset="0,4mm,0">
                <w:txbxContent>
                  <w:p w14:paraId="29B03AA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42F35" w14:textId="77777777" w:rsidR="001D7EA3" w:rsidRDefault="001D7EA3" w:rsidP="00C50246">
      <w:pPr>
        <w:spacing w:line="240" w:lineRule="auto"/>
      </w:pPr>
      <w:r>
        <w:separator/>
      </w:r>
    </w:p>
  </w:footnote>
  <w:footnote w:type="continuationSeparator" w:id="0">
    <w:p w14:paraId="463132B8" w14:textId="77777777" w:rsidR="001D7EA3" w:rsidRDefault="001D7EA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7CCA5C84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04FC3B3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5B78DF62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71E9F1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119BBCFA" w14:textId="77777777" w:rsidTr="00FF60C0">
      <w:trPr>
        <w:trHeight w:val="342"/>
      </w:trPr>
      <w:tc>
        <w:tcPr>
          <w:tcW w:w="2552" w:type="dxa"/>
          <w:vMerge w:val="restart"/>
        </w:tcPr>
        <w:p w14:paraId="7A4C3D5E" w14:textId="1967BD9A" w:rsidR="005C4BE9" w:rsidRPr="00472B27" w:rsidRDefault="00BD7EE0" w:rsidP="005C4BE9">
          <w:pPr>
            <w:pStyle w:val="Textocajaactividades"/>
          </w:pPr>
          <w:r w:rsidRPr="00BD7EE0">
            <w:t xml:space="preserve">Programa Profesional en Inteligencia Artificial y Data </w:t>
          </w:r>
          <w:proofErr w:type="spellStart"/>
          <w:r w:rsidRPr="00BD7EE0">
            <w:t>Science</w:t>
          </w:r>
          <w:proofErr w:type="spellEnd"/>
        </w:p>
      </w:tc>
      <w:tc>
        <w:tcPr>
          <w:tcW w:w="3827" w:type="dxa"/>
        </w:tcPr>
        <w:p w14:paraId="59DB4472" w14:textId="2B09FBCA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  <w:r w:rsidR="00524CCE">
            <w:rPr>
              <w:sz w:val="22"/>
              <w:szCs w:val="22"/>
            </w:rPr>
            <w:t>ORTIZ GARCIA</w:t>
          </w:r>
        </w:p>
      </w:tc>
      <w:tc>
        <w:tcPr>
          <w:tcW w:w="1831" w:type="dxa"/>
          <w:vMerge w:val="restart"/>
        </w:tcPr>
        <w:p w14:paraId="4BDDA8A6" w14:textId="48F91C8B" w:rsidR="005C4BE9" w:rsidRPr="00472B27" w:rsidRDefault="00524CCE" w:rsidP="005C4BE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1</w:t>
          </w:r>
          <w:r w:rsidR="002F5985">
            <w:rPr>
              <w:rFonts w:asciiTheme="minorHAnsi" w:hAnsiTheme="minorHAnsi"/>
            </w:rPr>
            <w:t>0</w:t>
          </w:r>
          <w:r>
            <w:rPr>
              <w:rFonts w:asciiTheme="minorHAnsi" w:hAnsiTheme="minorHAnsi"/>
            </w:rPr>
            <w:t>/06/2025</w:t>
          </w:r>
        </w:p>
      </w:tc>
    </w:tr>
    <w:tr w:rsidR="005C4BE9" w14:paraId="3160A572" w14:textId="77777777" w:rsidTr="00FF60C0">
      <w:trPr>
        <w:trHeight w:val="342"/>
      </w:trPr>
      <w:tc>
        <w:tcPr>
          <w:tcW w:w="2552" w:type="dxa"/>
          <w:vMerge/>
        </w:tcPr>
        <w:p w14:paraId="1EAD800A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0115C279" w14:textId="19F57F26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524CCE">
            <w:rPr>
              <w:sz w:val="22"/>
              <w:szCs w:val="22"/>
            </w:rPr>
            <w:t xml:space="preserve"> ASIER</w:t>
          </w:r>
        </w:p>
      </w:tc>
      <w:tc>
        <w:tcPr>
          <w:tcW w:w="1831" w:type="dxa"/>
          <w:vMerge/>
        </w:tcPr>
        <w:p w14:paraId="3AD25055" w14:textId="77777777" w:rsidR="005C4BE9" w:rsidRDefault="005C4BE9" w:rsidP="005C4BE9">
          <w:pPr>
            <w:pStyle w:val="Encabezado"/>
          </w:pPr>
        </w:p>
      </w:tc>
    </w:tr>
  </w:tbl>
  <w:p w14:paraId="63B7E02D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8FA7209"/>
    <w:multiLevelType w:val="hybridMultilevel"/>
    <w:tmpl w:val="681C77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373F35"/>
    <w:multiLevelType w:val="hybridMultilevel"/>
    <w:tmpl w:val="465A4C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BB029A"/>
    <w:multiLevelType w:val="hybridMultilevel"/>
    <w:tmpl w:val="200856C4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5D7AD3"/>
    <w:multiLevelType w:val="hybridMultilevel"/>
    <w:tmpl w:val="6E961280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9A2782"/>
    <w:multiLevelType w:val="multilevel"/>
    <w:tmpl w:val="B37C3B20"/>
    <w:numStyleLink w:val="VietasUNIR"/>
  </w:abstractNum>
  <w:abstractNum w:abstractNumId="23" w15:restartNumberingAfterBreak="0">
    <w:nsid w:val="201F7C18"/>
    <w:multiLevelType w:val="hybridMultilevel"/>
    <w:tmpl w:val="CFEC457A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C6662C"/>
    <w:multiLevelType w:val="hybridMultilevel"/>
    <w:tmpl w:val="DD4E9E2E"/>
    <w:lvl w:ilvl="0" w:tplc="BF00F3EC">
      <w:start w:val="2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F25811"/>
    <w:multiLevelType w:val="hybridMultilevel"/>
    <w:tmpl w:val="86D8AC6C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3B3D8E"/>
    <w:multiLevelType w:val="hybridMultilevel"/>
    <w:tmpl w:val="6BD4059E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6A19DD"/>
    <w:multiLevelType w:val="multilevel"/>
    <w:tmpl w:val="FCB6914A"/>
    <w:numStyleLink w:val="VietasUNIRcombinada"/>
  </w:abstractNum>
  <w:abstractNum w:abstractNumId="28" w15:restartNumberingAfterBreak="0">
    <w:nsid w:val="314134D7"/>
    <w:multiLevelType w:val="multilevel"/>
    <w:tmpl w:val="B37C3B20"/>
    <w:numStyleLink w:val="VietasUNIR"/>
  </w:abstractNum>
  <w:abstractNum w:abstractNumId="29" w15:restartNumberingAfterBreak="0">
    <w:nsid w:val="331735AD"/>
    <w:multiLevelType w:val="multilevel"/>
    <w:tmpl w:val="B37C3B20"/>
    <w:numStyleLink w:val="VietasUNIR"/>
  </w:abstractNum>
  <w:abstractNum w:abstractNumId="30" w15:restartNumberingAfterBreak="0">
    <w:nsid w:val="34031F9F"/>
    <w:multiLevelType w:val="multilevel"/>
    <w:tmpl w:val="B37C3B20"/>
    <w:numStyleLink w:val="VietasUNIR"/>
  </w:abstractNum>
  <w:abstractNum w:abstractNumId="31" w15:restartNumberingAfterBreak="0">
    <w:nsid w:val="34461A19"/>
    <w:multiLevelType w:val="multilevel"/>
    <w:tmpl w:val="B0E0186E"/>
    <w:numStyleLink w:val="NumeracinTest"/>
  </w:abstractNum>
  <w:abstractNum w:abstractNumId="32" w15:restartNumberingAfterBreak="0">
    <w:nsid w:val="39984B96"/>
    <w:multiLevelType w:val="multilevel"/>
    <w:tmpl w:val="B37C3B20"/>
    <w:numStyleLink w:val="VietasUNIR"/>
  </w:abstractNum>
  <w:abstractNum w:abstractNumId="33" w15:restartNumberingAfterBreak="0">
    <w:nsid w:val="42AC73EE"/>
    <w:multiLevelType w:val="multilevel"/>
    <w:tmpl w:val="B0E0186E"/>
    <w:numStyleLink w:val="NumeracinTest"/>
  </w:abstractNum>
  <w:abstractNum w:abstractNumId="34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AF60E94"/>
    <w:multiLevelType w:val="multilevel"/>
    <w:tmpl w:val="B0E0186E"/>
    <w:numStyleLink w:val="NumeracinTest"/>
  </w:abstractNum>
  <w:abstractNum w:abstractNumId="36" w15:restartNumberingAfterBreak="0">
    <w:nsid w:val="4D255449"/>
    <w:multiLevelType w:val="multilevel"/>
    <w:tmpl w:val="B37C3B20"/>
    <w:numStyleLink w:val="VietasUNIR"/>
  </w:abstractNum>
  <w:abstractNum w:abstractNumId="37" w15:restartNumberingAfterBreak="0">
    <w:nsid w:val="4EB95FAC"/>
    <w:multiLevelType w:val="multilevel"/>
    <w:tmpl w:val="B37C3B20"/>
    <w:numStyleLink w:val="VietasUNIR"/>
  </w:abstractNum>
  <w:abstractNum w:abstractNumId="38" w15:restartNumberingAfterBreak="0">
    <w:nsid w:val="4F5F37CC"/>
    <w:multiLevelType w:val="hybridMultilevel"/>
    <w:tmpl w:val="9E3ABD22"/>
    <w:lvl w:ilvl="0" w:tplc="F1A86928">
      <w:start w:val="1"/>
      <w:numFmt w:val="bullet"/>
      <w:lvlText w:val="»"/>
      <w:lvlJc w:val="left"/>
      <w:pPr>
        <w:ind w:left="720" w:hanging="360"/>
      </w:pPr>
      <w:rPr>
        <w:rFonts w:ascii="Georgia" w:hAnsi="Georgia" w:hint="default"/>
        <w:b w:val="0"/>
        <w:i w:val="0"/>
        <w:color w:val="336699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F45C03"/>
    <w:multiLevelType w:val="hybridMultilevel"/>
    <w:tmpl w:val="4228827C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2" w15:restartNumberingAfterBreak="0">
    <w:nsid w:val="58587378"/>
    <w:multiLevelType w:val="hybridMultilevel"/>
    <w:tmpl w:val="26C01A72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890AAF"/>
    <w:multiLevelType w:val="multilevel"/>
    <w:tmpl w:val="B37C3B20"/>
    <w:numStyleLink w:val="VietasUNIR"/>
  </w:abstractNum>
  <w:abstractNum w:abstractNumId="44" w15:restartNumberingAfterBreak="0">
    <w:nsid w:val="5AEB3A43"/>
    <w:multiLevelType w:val="hybridMultilevel"/>
    <w:tmpl w:val="224C1BB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117E07"/>
    <w:multiLevelType w:val="hybridMultilevel"/>
    <w:tmpl w:val="53823B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7" w15:restartNumberingAfterBreak="0">
    <w:nsid w:val="674218A6"/>
    <w:multiLevelType w:val="multilevel"/>
    <w:tmpl w:val="B37C3B20"/>
    <w:numStyleLink w:val="VietasUNIR"/>
  </w:abstractNum>
  <w:abstractNum w:abstractNumId="4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691E6BC6"/>
    <w:multiLevelType w:val="hybridMultilevel"/>
    <w:tmpl w:val="A1EED81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EF58AA"/>
    <w:multiLevelType w:val="hybridMultilevel"/>
    <w:tmpl w:val="2A6487D0"/>
    <w:lvl w:ilvl="0" w:tplc="BF00F3EC">
      <w:start w:val="2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B675C3"/>
    <w:multiLevelType w:val="multilevel"/>
    <w:tmpl w:val="B37C3B20"/>
    <w:numStyleLink w:val="VietasUNIR"/>
  </w:abstractNum>
  <w:abstractNum w:abstractNumId="52" w15:restartNumberingAfterBreak="0">
    <w:nsid w:val="7E294B8E"/>
    <w:multiLevelType w:val="hybridMultilevel"/>
    <w:tmpl w:val="D4FEA724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74186772">
    <w:abstractNumId w:val="41"/>
  </w:num>
  <w:num w:numId="2" w16cid:durableId="643239019">
    <w:abstractNumId w:val="36"/>
  </w:num>
  <w:num w:numId="3" w16cid:durableId="28342140">
    <w:abstractNumId w:val="28"/>
  </w:num>
  <w:num w:numId="4" w16cid:durableId="1281184439">
    <w:abstractNumId w:val="29"/>
  </w:num>
  <w:num w:numId="5" w16cid:durableId="1762292123">
    <w:abstractNumId w:val="22"/>
  </w:num>
  <w:num w:numId="6" w16cid:durableId="2016880192">
    <w:abstractNumId w:val="30"/>
  </w:num>
  <w:num w:numId="7" w16cid:durableId="1965577909">
    <w:abstractNumId w:val="40"/>
  </w:num>
  <w:num w:numId="8" w16cid:durableId="1216042527">
    <w:abstractNumId w:val="43"/>
  </w:num>
  <w:num w:numId="9" w16cid:durableId="370769378">
    <w:abstractNumId w:val="48"/>
  </w:num>
  <w:num w:numId="10" w16cid:durableId="1843885099">
    <w:abstractNumId w:val="10"/>
  </w:num>
  <w:num w:numId="11" w16cid:durableId="1256747596">
    <w:abstractNumId w:val="53"/>
  </w:num>
  <w:num w:numId="12" w16cid:durableId="912087682">
    <w:abstractNumId w:val="31"/>
  </w:num>
  <w:num w:numId="13" w16cid:durableId="1829327244">
    <w:abstractNumId w:val="51"/>
  </w:num>
  <w:num w:numId="14" w16cid:durableId="1281569159">
    <w:abstractNumId w:val="35"/>
  </w:num>
  <w:num w:numId="15" w16cid:durableId="1009528830">
    <w:abstractNumId w:val="16"/>
  </w:num>
  <w:num w:numId="16" w16cid:durableId="533346287">
    <w:abstractNumId w:val="33"/>
  </w:num>
  <w:num w:numId="17" w16cid:durableId="237909419">
    <w:abstractNumId w:val="32"/>
  </w:num>
  <w:num w:numId="18" w16cid:durableId="879705280">
    <w:abstractNumId w:val="12"/>
  </w:num>
  <w:num w:numId="19" w16cid:durableId="468862565">
    <w:abstractNumId w:val="47"/>
  </w:num>
  <w:num w:numId="20" w16cid:durableId="1154836591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70197090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37611770">
    <w:abstractNumId w:val="4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08481911">
    <w:abstractNumId w:val="34"/>
  </w:num>
  <w:num w:numId="24" w16cid:durableId="38404837">
    <w:abstractNumId w:val="14"/>
  </w:num>
  <w:num w:numId="25" w16cid:durableId="1140195702">
    <w:abstractNumId w:val="15"/>
  </w:num>
  <w:num w:numId="26" w16cid:durableId="253175074">
    <w:abstractNumId w:val="11"/>
  </w:num>
  <w:num w:numId="27" w16cid:durableId="14068775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10106707">
    <w:abstractNumId w:val="8"/>
  </w:num>
  <w:num w:numId="29" w16cid:durableId="57440429">
    <w:abstractNumId w:val="3"/>
  </w:num>
  <w:num w:numId="30" w16cid:durableId="279535235">
    <w:abstractNumId w:val="2"/>
  </w:num>
  <w:num w:numId="31" w16cid:durableId="1730349176">
    <w:abstractNumId w:val="1"/>
  </w:num>
  <w:num w:numId="32" w16cid:durableId="580144445">
    <w:abstractNumId w:val="0"/>
  </w:num>
  <w:num w:numId="33" w16cid:durableId="639308608">
    <w:abstractNumId w:val="9"/>
  </w:num>
  <w:num w:numId="34" w16cid:durableId="317879320">
    <w:abstractNumId w:val="7"/>
  </w:num>
  <w:num w:numId="35" w16cid:durableId="2136368061">
    <w:abstractNumId w:val="6"/>
  </w:num>
  <w:num w:numId="36" w16cid:durableId="551237470">
    <w:abstractNumId w:val="5"/>
  </w:num>
  <w:num w:numId="37" w16cid:durableId="1748722747">
    <w:abstractNumId w:val="4"/>
  </w:num>
  <w:num w:numId="38" w16cid:durableId="2099709798">
    <w:abstractNumId w:val="46"/>
  </w:num>
  <w:num w:numId="39" w16cid:durableId="83764407">
    <w:abstractNumId w:val="13"/>
  </w:num>
  <w:num w:numId="40" w16cid:durableId="1025404646">
    <w:abstractNumId w:val="27"/>
  </w:num>
  <w:num w:numId="41" w16cid:durableId="840895711">
    <w:abstractNumId w:val="38"/>
  </w:num>
  <w:num w:numId="42" w16cid:durableId="1264531520">
    <w:abstractNumId w:val="45"/>
  </w:num>
  <w:num w:numId="43" w16cid:durableId="1404765882">
    <w:abstractNumId w:val="18"/>
  </w:num>
  <w:num w:numId="44" w16cid:durableId="248393599">
    <w:abstractNumId w:val="50"/>
  </w:num>
  <w:num w:numId="45" w16cid:durableId="1936009795">
    <w:abstractNumId w:val="24"/>
  </w:num>
  <w:num w:numId="46" w16cid:durableId="1890216547">
    <w:abstractNumId w:val="19"/>
  </w:num>
  <w:num w:numId="47" w16cid:durableId="53968241">
    <w:abstractNumId w:val="52"/>
  </w:num>
  <w:num w:numId="48" w16cid:durableId="779884529">
    <w:abstractNumId w:val="23"/>
  </w:num>
  <w:num w:numId="49" w16cid:durableId="850802595">
    <w:abstractNumId w:val="25"/>
  </w:num>
  <w:num w:numId="50" w16cid:durableId="370884660">
    <w:abstractNumId w:val="39"/>
  </w:num>
  <w:num w:numId="51" w16cid:durableId="1208953135">
    <w:abstractNumId w:val="21"/>
  </w:num>
  <w:num w:numId="52" w16cid:durableId="880870218">
    <w:abstractNumId w:val="49"/>
  </w:num>
  <w:num w:numId="53" w16cid:durableId="1326591682">
    <w:abstractNumId w:val="44"/>
  </w:num>
  <w:num w:numId="54" w16cid:durableId="824786267">
    <w:abstractNumId w:val="20"/>
  </w:num>
  <w:num w:numId="55" w16cid:durableId="960763315">
    <w:abstractNumId w:val="26"/>
  </w:num>
  <w:num w:numId="56" w16cid:durableId="1935162126">
    <w:abstractNumId w:val="4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attachedTemplate r:id="rId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EE0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012D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276ED"/>
    <w:rsid w:val="001321B8"/>
    <w:rsid w:val="001337B6"/>
    <w:rsid w:val="001353D2"/>
    <w:rsid w:val="00137CF9"/>
    <w:rsid w:val="0015223B"/>
    <w:rsid w:val="00156BC9"/>
    <w:rsid w:val="00161226"/>
    <w:rsid w:val="00162A41"/>
    <w:rsid w:val="0016326F"/>
    <w:rsid w:val="00163FBB"/>
    <w:rsid w:val="001658DF"/>
    <w:rsid w:val="001703F6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8DB"/>
    <w:rsid w:val="001B7F82"/>
    <w:rsid w:val="001C1813"/>
    <w:rsid w:val="001D0997"/>
    <w:rsid w:val="001D7EA3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1F7A70"/>
    <w:rsid w:val="00200BEB"/>
    <w:rsid w:val="0020102E"/>
    <w:rsid w:val="002036CA"/>
    <w:rsid w:val="002039FC"/>
    <w:rsid w:val="00214A79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4707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2F5985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4CC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216A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3183"/>
    <w:rsid w:val="006E3957"/>
    <w:rsid w:val="006F170A"/>
    <w:rsid w:val="006F5606"/>
    <w:rsid w:val="006F7317"/>
    <w:rsid w:val="006F79F1"/>
    <w:rsid w:val="00701548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24C1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8B2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A4C63"/>
    <w:rsid w:val="008B1C85"/>
    <w:rsid w:val="008B6154"/>
    <w:rsid w:val="008B7EF4"/>
    <w:rsid w:val="008C09DB"/>
    <w:rsid w:val="008C22AD"/>
    <w:rsid w:val="008C4127"/>
    <w:rsid w:val="008C4BB2"/>
    <w:rsid w:val="008D1A32"/>
    <w:rsid w:val="008D2E81"/>
    <w:rsid w:val="008D3DA2"/>
    <w:rsid w:val="008D60AD"/>
    <w:rsid w:val="008D72F2"/>
    <w:rsid w:val="008D7E09"/>
    <w:rsid w:val="008E1670"/>
    <w:rsid w:val="008E1ECE"/>
    <w:rsid w:val="008E51B1"/>
    <w:rsid w:val="008F0709"/>
    <w:rsid w:val="008F1E4C"/>
    <w:rsid w:val="00902D15"/>
    <w:rsid w:val="00917348"/>
    <w:rsid w:val="0092107E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1B5A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D7EE0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5D9A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00DD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1596134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10490"/>
  <w15:chartTrackingRefBased/>
  <w15:docId w15:val="{7DDDD8BB-0F13-436F-9783-26A4CEDE6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8"/>
    <w:rsid w:val="00524C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Ttulo3Car">
    <w:name w:val="Título 3 Car"/>
    <w:basedOn w:val="Fuentedeprrafopredeter"/>
    <w:link w:val="Ttulo3"/>
    <w:uiPriority w:val="98"/>
    <w:rsid w:val="00524C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ciainesferreiro.ev\OneDrive%20-%20UNIR\Escritorio\Plantillas\plantilla%20actividad.dotx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78E7DB-D57E-41E9-8F25-C784CDCB6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C:\Users\luciainesferreiro.ev\OneDrive - UNIR\Escritorio\Plantillas\plantilla actividad.dotx</Template>
  <TotalTime>46</TotalTime>
  <Pages>5</Pages>
  <Words>762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Ines Ferreiro1</dc:creator>
  <cp:keywords/>
  <dc:description/>
  <cp:lastModifiedBy>asier ortiz garcia</cp:lastModifiedBy>
  <cp:revision>6</cp:revision>
  <cp:lastPrinted>2017-11-10T07:47:00Z</cp:lastPrinted>
  <dcterms:created xsi:type="dcterms:W3CDTF">2024-10-04T12:15:00Z</dcterms:created>
  <dcterms:modified xsi:type="dcterms:W3CDTF">2025-06-15T21:31:00Z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