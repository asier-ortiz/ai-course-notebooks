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9A16" w14:textId="638CD8D3" w:rsidR="00BD7EE0" w:rsidRPr="00BD7EE0" w:rsidRDefault="00BD7EE0" w:rsidP="00BD7EE0">
      <w:pPr>
        <w:pStyle w:val="TituloApartado1"/>
        <w:rPr>
          <w:lang w:val="es-ES_tradnl"/>
        </w:rPr>
      </w:pPr>
      <w:r>
        <w:rPr>
          <w:lang w:val="es-ES_tradnl"/>
        </w:rPr>
        <w:t>Actividad</w:t>
      </w:r>
      <w:r w:rsidRPr="00BD7EE0">
        <w:rPr>
          <w:lang w:val="es-ES_tradnl"/>
        </w:rPr>
        <w:t xml:space="preserve"> 2: </w:t>
      </w:r>
      <w:r w:rsidR="00D84312">
        <w:rPr>
          <w:lang w:val="es-ES_tradnl"/>
        </w:rPr>
        <w:t>E</w:t>
      </w:r>
      <w:r w:rsidRPr="00BD7EE0">
        <w:rPr>
          <w:lang w:val="es-ES_tradnl"/>
        </w:rPr>
        <w:t>studio</w:t>
      </w:r>
      <w:r w:rsidR="00D84312">
        <w:rPr>
          <w:lang w:val="es-ES_tradnl"/>
        </w:rPr>
        <w:t xml:space="preserve"> de</w:t>
      </w:r>
      <w:r w:rsidRPr="00BD7EE0">
        <w:rPr>
          <w:lang w:val="es-ES_tradnl"/>
        </w:rPr>
        <w:t xml:space="preserve"> viabilidad</w:t>
      </w:r>
      <w:r w:rsidR="00D84312">
        <w:rPr>
          <w:lang w:val="es-ES_tradnl"/>
        </w:rPr>
        <w:t xml:space="preserve"> de un</w:t>
      </w:r>
      <w:r w:rsidRPr="00BD7EE0">
        <w:rPr>
          <w:lang w:val="es-ES_tradnl"/>
        </w:rPr>
        <w:t xml:space="preserve"> proyecto IA en la UE </w:t>
      </w:r>
    </w:p>
    <w:p w14:paraId="3EA2FC59" w14:textId="77777777" w:rsidR="00BD7EE0" w:rsidRDefault="00BD7EE0" w:rsidP="005C4BE9">
      <w:pPr>
        <w:rPr>
          <w:lang w:val="es-ES_tradnl"/>
        </w:rPr>
      </w:pPr>
    </w:p>
    <w:p w14:paraId="41759939" w14:textId="77777777" w:rsidR="00524CCE" w:rsidRDefault="00524CCE" w:rsidP="00524CCE">
      <w:pPr>
        <w:pStyle w:val="Ttulo2"/>
        <w:rPr>
          <w:sz w:val="28"/>
          <w:szCs w:val="28"/>
        </w:rPr>
      </w:pPr>
      <w:r w:rsidRPr="008D7E09">
        <w:rPr>
          <w:sz w:val="28"/>
          <w:szCs w:val="28"/>
        </w:rPr>
        <w:t>Sistema de Supervisión de Exámenes Online</w:t>
      </w:r>
    </w:p>
    <w:p w14:paraId="50068275" w14:textId="77777777" w:rsidR="008D7E09" w:rsidRPr="008D7E09" w:rsidRDefault="008D7E09" w:rsidP="008D7E09"/>
    <w:p w14:paraId="5783EC95" w14:textId="646E9D91" w:rsidR="00524CCE" w:rsidRDefault="00524CCE" w:rsidP="00524CCE">
      <w:pPr>
        <w:pStyle w:val="Ttulo3"/>
      </w:pPr>
      <w:r w:rsidRPr="005A79BE">
        <w:t>1. Propuesta de</w:t>
      </w:r>
      <w:r w:rsidR="00D84312">
        <w:t xml:space="preserve"> un</w:t>
      </w:r>
      <w:r w:rsidRPr="005A79BE">
        <w:t xml:space="preserve"> Sistema de IA de Alto Riesgo</w:t>
      </w:r>
    </w:p>
    <w:p w14:paraId="7A2376D9" w14:textId="77777777" w:rsidR="00AF104A" w:rsidRPr="00AF104A" w:rsidRDefault="00AF104A" w:rsidP="00AF104A"/>
    <w:p w14:paraId="68F30802" w14:textId="0F548E0B" w:rsidR="00AF104A" w:rsidRPr="005A79BE" w:rsidRDefault="00524CCE" w:rsidP="00524CCE">
      <w:r w:rsidRPr="005A79BE">
        <w:t>¿Qué sistema propongo?</w:t>
      </w:r>
    </w:p>
    <w:p w14:paraId="618E48B6" w14:textId="57E07BB1" w:rsidR="00524CCE" w:rsidRDefault="00AF104A" w:rsidP="00524CCE">
      <w:r>
        <w:t>Mi propuesta sería un</w:t>
      </w:r>
      <w:r w:rsidR="00524CCE" w:rsidRPr="005A79BE">
        <w:t xml:space="preserve"> sistema de </w:t>
      </w:r>
      <w:r w:rsidR="00D84312">
        <w:t>IA</w:t>
      </w:r>
      <w:r>
        <w:t xml:space="preserve"> </w:t>
      </w:r>
      <w:r w:rsidR="00524CCE" w:rsidRPr="005A79BE">
        <w:t xml:space="preserve">que supervise a los estudiantes cuando realizan exámenes online desde </w:t>
      </w:r>
      <w:r w:rsidR="00D84312">
        <w:t>sus domicilios</w:t>
      </w:r>
      <w:r w:rsidR="00524CCE" w:rsidRPr="005A79BE">
        <w:t xml:space="preserve">. </w:t>
      </w:r>
      <w:r>
        <w:t>Utilizaría</w:t>
      </w:r>
      <w:r w:rsidR="00524CCE" w:rsidRPr="005A79BE">
        <w:t xml:space="preserve"> la cámara</w:t>
      </w:r>
      <w:r>
        <w:t xml:space="preserve"> web</w:t>
      </w:r>
      <w:r w:rsidR="00524CCE" w:rsidRPr="005A79BE">
        <w:t xml:space="preserve"> y el micrófono del dispositivo </w:t>
      </w:r>
      <w:r>
        <w:t xml:space="preserve">del estudiante </w:t>
      </w:r>
      <w:r w:rsidR="00524CCE" w:rsidRPr="005A79BE">
        <w:t>para detectar de forma automática comportamientos sospechosos durante la</w:t>
      </w:r>
      <w:r>
        <w:t xml:space="preserve"> realización de la</w:t>
      </w:r>
      <w:r w:rsidR="00D84312">
        <w:t>s</w:t>
      </w:r>
      <w:r w:rsidR="00524CCE" w:rsidRPr="005A79BE">
        <w:t xml:space="preserve"> prueba</w:t>
      </w:r>
      <w:r w:rsidR="00D84312">
        <w:t>s</w:t>
      </w:r>
      <w:r w:rsidR="00524CCE" w:rsidRPr="005A79BE">
        <w:t>.</w:t>
      </w:r>
    </w:p>
    <w:p w14:paraId="18BFEDE7" w14:textId="77777777" w:rsidR="008D7E09" w:rsidRPr="005A79BE" w:rsidRDefault="008D7E09" w:rsidP="00524CCE"/>
    <w:p w14:paraId="2A884842" w14:textId="5B62C23A" w:rsidR="00524CCE" w:rsidRPr="005A79BE" w:rsidRDefault="00524CCE" w:rsidP="00524CCE">
      <w:r w:rsidRPr="005A79BE">
        <w:t xml:space="preserve">¿Qué componentes </w:t>
      </w:r>
      <w:r w:rsidR="00AF104A">
        <w:t>tendría</w:t>
      </w:r>
      <w:r w:rsidRPr="005A79BE">
        <w:t>?</w:t>
      </w:r>
    </w:p>
    <w:p w14:paraId="4948D328" w14:textId="16936EAD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>Cámara web que graba la cara del estudiante.</w:t>
      </w:r>
    </w:p>
    <w:p w14:paraId="09D994CE" w14:textId="2169EC06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>Micrófono que registra el sonido ambiente.</w:t>
      </w:r>
    </w:p>
    <w:p w14:paraId="7B2E4C31" w14:textId="39A3D639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>Algoritmos de IA que detectan si el estudiante se gira hacia otro lado, habla con alguien o se levanta.</w:t>
      </w:r>
    </w:p>
    <w:p w14:paraId="3A2DFE32" w14:textId="68D0A689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>Detección de la presencia de terceras personas en la habitación.</w:t>
      </w:r>
    </w:p>
    <w:p w14:paraId="117D8A86" w14:textId="5BB70D96" w:rsidR="00524CCE" w:rsidRDefault="00524CCE" w:rsidP="00AF104A">
      <w:pPr>
        <w:pStyle w:val="Prrafodelista"/>
        <w:numPr>
          <w:ilvl w:val="0"/>
          <w:numId w:val="47"/>
        </w:numPr>
      </w:pPr>
      <w:r w:rsidRPr="005A79BE">
        <w:t>Sistema de alertas en tiempo real que notifica al docente si se detecta alguna anomalía.</w:t>
      </w:r>
    </w:p>
    <w:p w14:paraId="762768E9" w14:textId="77777777" w:rsidR="008D7E09" w:rsidRPr="005A79BE" w:rsidRDefault="008D7E09" w:rsidP="00524CCE"/>
    <w:p w14:paraId="1837FFAA" w14:textId="2EAA2A4A" w:rsidR="00524CCE" w:rsidRPr="005A79BE" w:rsidRDefault="00524CCE" w:rsidP="00524CCE">
      <w:r w:rsidRPr="005A79BE">
        <w:t xml:space="preserve">¿Por qué </w:t>
      </w:r>
      <w:r w:rsidR="00AF104A">
        <w:t>sería</w:t>
      </w:r>
      <w:r w:rsidRPr="005A79BE">
        <w:t xml:space="preserve"> un sistema de IA?</w:t>
      </w:r>
    </w:p>
    <w:p w14:paraId="3757CD16" w14:textId="24AAA9BA" w:rsidR="00524CCE" w:rsidRDefault="00524CCE" w:rsidP="00524CCE">
      <w:r w:rsidRPr="005A79BE">
        <w:t>Porque emplea</w:t>
      </w:r>
      <w:r w:rsidR="00AF104A">
        <w:t>ría</w:t>
      </w:r>
      <w:r w:rsidRPr="005A79BE">
        <w:t xml:space="preserve"> técnicas de visión por computador</w:t>
      </w:r>
      <w:r w:rsidR="00AF104A">
        <w:t>a</w:t>
      </w:r>
      <w:r w:rsidRPr="005A79BE">
        <w:t xml:space="preserve"> y procesamiento de audio</w:t>
      </w:r>
      <w:r w:rsidR="00AF104A">
        <w:t xml:space="preserve"> en tiempo real</w:t>
      </w:r>
      <w:r w:rsidRPr="005A79BE">
        <w:t xml:space="preserve"> para identificar patrones de comportamiento sospechoso</w:t>
      </w:r>
      <w:r w:rsidR="00AF104A">
        <w:t xml:space="preserve"> </w:t>
      </w:r>
      <w:r w:rsidRPr="005A79BE">
        <w:t>sin intervención directa del profesorado.</w:t>
      </w:r>
    </w:p>
    <w:p w14:paraId="0BFBCCBD" w14:textId="77777777" w:rsidR="008D7E09" w:rsidRDefault="008D7E09" w:rsidP="00524CCE"/>
    <w:p w14:paraId="13B638AC" w14:textId="77777777" w:rsidR="008D7E09" w:rsidRDefault="008D7E09" w:rsidP="00524CCE"/>
    <w:p w14:paraId="791B2A0F" w14:textId="77777777" w:rsidR="008D7E09" w:rsidRPr="005A79BE" w:rsidRDefault="008D7E09" w:rsidP="00524CCE"/>
    <w:p w14:paraId="3E63A4E7" w14:textId="48733574" w:rsidR="00524CCE" w:rsidRPr="005A79BE" w:rsidRDefault="00524CCE" w:rsidP="00524CCE">
      <w:r w:rsidRPr="005A79BE">
        <w:t xml:space="preserve">¿Cuál </w:t>
      </w:r>
      <w:r w:rsidR="00AF104A">
        <w:t>sería</w:t>
      </w:r>
      <w:r w:rsidRPr="005A79BE">
        <w:t xml:space="preserve"> su objetivo?</w:t>
      </w:r>
    </w:p>
    <w:p w14:paraId="0FB9F894" w14:textId="65FB854E" w:rsidR="00524CCE" w:rsidRDefault="00AF104A" w:rsidP="00524CCE">
      <w:r>
        <w:t>Garantizaría</w:t>
      </w:r>
      <w:r w:rsidR="00524CCE" w:rsidRPr="005A79BE">
        <w:t xml:space="preserve"> la integridad académica en los exámenes online, reduciendo la posibilidad de fraude sin necesidad de vigilancia constante por parte de</w:t>
      </w:r>
      <w:r>
        <w:t xml:space="preserve"> personas</w:t>
      </w:r>
      <w:r w:rsidR="00524CCE" w:rsidRPr="005A79BE">
        <w:t>.</w:t>
      </w:r>
    </w:p>
    <w:p w14:paraId="2DB31197" w14:textId="77777777" w:rsidR="008D7E09" w:rsidRPr="005A79BE" w:rsidRDefault="008D7E09" w:rsidP="00524CCE"/>
    <w:p w14:paraId="6C820441" w14:textId="4EA77718" w:rsidR="00524CCE" w:rsidRPr="005A79BE" w:rsidRDefault="00524CCE" w:rsidP="00524CCE">
      <w:r w:rsidRPr="005A79BE">
        <w:t>¿Por qué es especialmente útil para l</w:t>
      </w:r>
      <w:r w:rsidR="00AF104A">
        <w:t>os centros educativos</w:t>
      </w:r>
      <w:r w:rsidRPr="005A79BE">
        <w:t>?</w:t>
      </w:r>
    </w:p>
    <w:p w14:paraId="52EA1E2F" w14:textId="591D59B8" w:rsidR="00524CCE" w:rsidRDefault="00524CCE" w:rsidP="00524CCE">
      <w:r w:rsidRPr="005A79BE">
        <w:t xml:space="preserve">Este sistema </w:t>
      </w:r>
      <w:r w:rsidR="00AF104A">
        <w:t>resultaría</w:t>
      </w:r>
      <w:r w:rsidRPr="005A79BE">
        <w:t xml:space="preserve"> particularmente adecuado para universidades</w:t>
      </w:r>
      <w:r w:rsidR="00AF104A">
        <w:t xml:space="preserve"> y centros de estudio</w:t>
      </w:r>
      <w:r w:rsidRPr="005A79BE">
        <w:t xml:space="preserve"> a distancia donde el alumnado está repartido por todo el territorio nacional (e incluso internacional), y los exámenes presenciales implica</w:t>
      </w:r>
      <w:r w:rsidR="00AF104A">
        <w:t>rían</w:t>
      </w:r>
      <w:r w:rsidRPr="005A79BE">
        <w:t xml:space="preserve"> costes</w:t>
      </w:r>
      <w:r w:rsidR="00AF104A">
        <w:t xml:space="preserve"> muy</w:t>
      </w:r>
      <w:r w:rsidRPr="005A79BE">
        <w:t xml:space="preserve"> elevados, desplazamientos y barreras de accesibilidad. Una solución como esta permit</w:t>
      </w:r>
      <w:r w:rsidR="00AF104A">
        <w:t>iría</w:t>
      </w:r>
      <w:r w:rsidRPr="005A79BE">
        <w:t xml:space="preserve"> mantener la calidad y la equidad en la evaluación sin comprometer la comodidad del modelo online.</w:t>
      </w:r>
    </w:p>
    <w:p w14:paraId="7E9151BD" w14:textId="77777777" w:rsidR="008D7E09" w:rsidRPr="005A79BE" w:rsidRDefault="008D7E09" w:rsidP="00524CCE"/>
    <w:p w14:paraId="7A94D28D" w14:textId="5271A842" w:rsidR="00524CCE" w:rsidRDefault="00524CCE" w:rsidP="00524CCE">
      <w:pPr>
        <w:pStyle w:val="Ttulo3"/>
      </w:pPr>
      <w:r w:rsidRPr="005A79BE">
        <w:t xml:space="preserve">2. </w:t>
      </w:r>
      <w:r w:rsidR="00AF104A">
        <w:t>Justificación</w:t>
      </w:r>
      <w:r w:rsidRPr="005A79BE">
        <w:t xml:space="preserve"> de </w:t>
      </w:r>
      <w:r w:rsidR="00AF104A">
        <w:t xml:space="preserve">por </w:t>
      </w:r>
      <w:r w:rsidRPr="005A79BE">
        <w:t>qu</w:t>
      </w:r>
      <w:r w:rsidR="00AF104A">
        <w:t>é</w:t>
      </w:r>
      <w:r w:rsidRPr="005A79BE">
        <w:t xml:space="preserve"> NO es un riesgo inaceptable</w:t>
      </w:r>
    </w:p>
    <w:p w14:paraId="51D83108" w14:textId="77777777" w:rsidR="00AF104A" w:rsidRPr="00AF104A" w:rsidRDefault="00AF104A" w:rsidP="00AF104A"/>
    <w:p w14:paraId="3A5E777D" w14:textId="6E72A1EA" w:rsidR="00524CCE" w:rsidRDefault="00524CCE" w:rsidP="00524CCE">
      <w:r w:rsidRPr="005A79BE">
        <w:t xml:space="preserve">Según el borrador de la </w:t>
      </w:r>
      <w:r w:rsidRPr="00AF104A">
        <w:rPr>
          <w:i/>
          <w:iCs/>
        </w:rPr>
        <w:t>Ley de Inteligencia Artificial de la Unión Europea</w:t>
      </w:r>
      <w:r w:rsidRPr="005A79BE">
        <w:t>, este sistema se clasifica</w:t>
      </w:r>
      <w:r w:rsidR="00AF104A">
        <w:t>ría</w:t>
      </w:r>
      <w:r w:rsidRPr="005A79BE">
        <w:t xml:space="preserve"> como IA de alto riesgo al estar destinado a la supervisión de exámenes. Sin embargo, no </w:t>
      </w:r>
      <w:r w:rsidR="00AF104A">
        <w:t>sería</w:t>
      </w:r>
      <w:r w:rsidRPr="005A79BE">
        <w:t xml:space="preserve"> un sistema de riesgo inaceptable, ya que:</w:t>
      </w:r>
    </w:p>
    <w:p w14:paraId="18C4831E" w14:textId="77777777" w:rsidR="00AF104A" w:rsidRPr="005A79BE" w:rsidRDefault="00AF104A" w:rsidP="00524CCE"/>
    <w:p w14:paraId="551AD172" w14:textId="34B81630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 xml:space="preserve">No </w:t>
      </w:r>
      <w:r w:rsidR="00AF104A">
        <w:t>manipularía</w:t>
      </w:r>
      <w:r w:rsidRPr="005A79BE">
        <w:t xml:space="preserve"> el comportamiento de los usuarios.</w:t>
      </w:r>
    </w:p>
    <w:p w14:paraId="00E1F6DB" w14:textId="194442F6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 xml:space="preserve">No </w:t>
      </w:r>
      <w:r w:rsidR="00AF104A">
        <w:t>explotaría</w:t>
      </w:r>
      <w:r w:rsidRPr="005A79BE">
        <w:t xml:space="preserve"> la vulnerabilidad de personas.</w:t>
      </w:r>
    </w:p>
    <w:p w14:paraId="77C7ED5F" w14:textId="182EC44C" w:rsidR="00524CCE" w:rsidRPr="005A79BE" w:rsidRDefault="00524CCE" w:rsidP="00AF104A">
      <w:pPr>
        <w:pStyle w:val="Prrafodelista"/>
        <w:numPr>
          <w:ilvl w:val="0"/>
          <w:numId w:val="47"/>
        </w:numPr>
      </w:pPr>
      <w:r w:rsidRPr="005A79BE">
        <w:t xml:space="preserve">No </w:t>
      </w:r>
      <w:r w:rsidR="00AF104A">
        <w:t>realizaría</w:t>
      </w:r>
      <w:r w:rsidRPr="005A79BE">
        <w:t xml:space="preserve"> puntuaciones sociales ni clasificaciones de personas fuera del ámbito académico.</w:t>
      </w:r>
    </w:p>
    <w:p w14:paraId="4BEA5018" w14:textId="22D63A77" w:rsidR="00524CCE" w:rsidRDefault="00524CCE" w:rsidP="00AF104A">
      <w:pPr>
        <w:pStyle w:val="Prrafodelista"/>
        <w:numPr>
          <w:ilvl w:val="0"/>
          <w:numId w:val="47"/>
        </w:numPr>
      </w:pPr>
      <w:r w:rsidRPr="005A79BE">
        <w:t xml:space="preserve">No se </w:t>
      </w:r>
      <w:r w:rsidR="00AF104A">
        <w:t>utilizaría</w:t>
      </w:r>
      <w:r w:rsidRPr="005A79BE">
        <w:t xml:space="preserve"> en espacios públicos.</w:t>
      </w:r>
    </w:p>
    <w:p w14:paraId="4BD5C57A" w14:textId="77777777" w:rsidR="00AF104A" w:rsidRDefault="00AF104A" w:rsidP="00AF104A"/>
    <w:p w14:paraId="452E5D93" w14:textId="77777777" w:rsidR="00AF104A" w:rsidRDefault="00AF104A" w:rsidP="00AF104A"/>
    <w:p w14:paraId="115AB3AB" w14:textId="77777777" w:rsidR="00AF104A" w:rsidRDefault="00AF104A" w:rsidP="00AF104A"/>
    <w:p w14:paraId="4AB6FD27" w14:textId="77777777" w:rsidR="00AF104A" w:rsidRPr="005A79BE" w:rsidRDefault="00AF104A" w:rsidP="00AF104A"/>
    <w:p w14:paraId="770F9463" w14:textId="77777777" w:rsidR="00524CCE" w:rsidRPr="005A79BE" w:rsidRDefault="00524CCE" w:rsidP="00AF104A">
      <w:r w:rsidRPr="005A79BE">
        <w:lastRenderedPageBreak/>
        <w:t>¿Por qué se considera legal y ético?</w:t>
      </w:r>
    </w:p>
    <w:p w14:paraId="2BBC9AD8" w14:textId="2994BE1D" w:rsidR="00524CCE" w:rsidRPr="005A79BE" w:rsidRDefault="00524CCE" w:rsidP="00AF104A">
      <w:pPr>
        <w:pStyle w:val="Prrafodelista"/>
        <w:numPr>
          <w:ilvl w:val="0"/>
          <w:numId w:val="48"/>
        </w:numPr>
      </w:pPr>
      <w:r w:rsidRPr="005A79BE">
        <w:t>Los estudiantes son informados previamente y dan su consentimiento explícito.</w:t>
      </w:r>
    </w:p>
    <w:p w14:paraId="7D8D1420" w14:textId="36FDD984" w:rsidR="00524CCE" w:rsidRPr="005A79BE" w:rsidRDefault="00524CCE" w:rsidP="00AF104A">
      <w:pPr>
        <w:pStyle w:val="Prrafodelista"/>
        <w:numPr>
          <w:ilvl w:val="0"/>
          <w:numId w:val="48"/>
        </w:numPr>
      </w:pPr>
      <w:r w:rsidRPr="005A79BE">
        <w:t>La grabación s</w:t>
      </w:r>
      <w:r w:rsidR="00AF104A">
        <w:t>ó</w:t>
      </w:r>
      <w:r w:rsidRPr="005A79BE">
        <w:t>lo ocurre durante el examen</w:t>
      </w:r>
      <w:r w:rsidR="00AF104A">
        <w:t xml:space="preserve"> y es borrada posteriormente</w:t>
      </w:r>
      <w:r w:rsidRPr="005A79BE">
        <w:t>.</w:t>
      </w:r>
    </w:p>
    <w:p w14:paraId="284A10A7" w14:textId="6B0B8D4D" w:rsidR="00524CCE" w:rsidRPr="005A79BE" w:rsidRDefault="00524CCE" w:rsidP="00AF104A">
      <w:pPr>
        <w:pStyle w:val="Prrafodelista"/>
        <w:numPr>
          <w:ilvl w:val="0"/>
          <w:numId w:val="48"/>
        </w:numPr>
      </w:pPr>
      <w:r w:rsidRPr="005A79BE">
        <w:t>Todas las alertas generadas por el sistema son revisadas por una persona.</w:t>
      </w:r>
    </w:p>
    <w:p w14:paraId="3C6DA844" w14:textId="134AE29E" w:rsidR="00524CCE" w:rsidRDefault="00524CCE" w:rsidP="00AF104A">
      <w:pPr>
        <w:pStyle w:val="Prrafodelista"/>
        <w:numPr>
          <w:ilvl w:val="0"/>
          <w:numId w:val="48"/>
        </w:numPr>
      </w:pPr>
      <w:r w:rsidRPr="005A79BE">
        <w:t>El sistema se usa exclusivamente con fines educativos.</w:t>
      </w:r>
    </w:p>
    <w:p w14:paraId="0B494A2A" w14:textId="77777777" w:rsidR="00AF104A" w:rsidRPr="005A79BE" w:rsidRDefault="00AF104A" w:rsidP="00AF104A"/>
    <w:p w14:paraId="55DD0B20" w14:textId="5924ECFE" w:rsidR="00524CCE" w:rsidRDefault="00524CCE" w:rsidP="00524CCE">
      <w:r w:rsidRPr="005A79BE">
        <w:t>Este sistema se</w:t>
      </w:r>
      <w:r w:rsidR="00D84312">
        <w:t>ría</w:t>
      </w:r>
      <w:r w:rsidRPr="005A79BE">
        <w:t xml:space="preserve"> diseña</w:t>
      </w:r>
      <w:r w:rsidR="00D84312">
        <w:t>do</w:t>
      </w:r>
      <w:r w:rsidRPr="005A79BE">
        <w:t xml:space="preserve"> desde el principio con un enfoque ético, garantizando la transparencia, la mínima intrusión y la revisión humana en todo momento.</w:t>
      </w:r>
    </w:p>
    <w:p w14:paraId="4631E6B9" w14:textId="77777777" w:rsidR="00AF104A" w:rsidRPr="005A79BE" w:rsidRDefault="00AF104A" w:rsidP="00524CCE"/>
    <w:p w14:paraId="1C009CF9" w14:textId="3B468C5A" w:rsidR="00524CCE" w:rsidRDefault="00524CCE" w:rsidP="00524CCE">
      <w:pPr>
        <w:pStyle w:val="Ttulo3"/>
      </w:pPr>
      <w:r w:rsidRPr="005A79BE">
        <w:t>3. Objetivos del Negocio</w:t>
      </w:r>
    </w:p>
    <w:p w14:paraId="4C67504C" w14:textId="77777777" w:rsidR="00AF104A" w:rsidRPr="00AF104A" w:rsidRDefault="00AF104A" w:rsidP="00AF104A"/>
    <w:p w14:paraId="5E92C7D5" w14:textId="77777777" w:rsidR="00524CCE" w:rsidRPr="005A79BE" w:rsidRDefault="00524CCE" w:rsidP="00524CCE">
      <w:r w:rsidRPr="005A79BE">
        <w:t>¿Qué problema queremos resolver?</w:t>
      </w:r>
    </w:p>
    <w:p w14:paraId="40092C3E" w14:textId="011FBDDE" w:rsidR="00524CCE" w:rsidRDefault="005D6E77" w:rsidP="00524CCE">
      <w:r>
        <w:t>La expansión de los entornos virtuales de aprendizaje en los últimos años ha llevado a que muchos exámenes se realicen también</w:t>
      </w:r>
      <w:r w:rsidR="00D84312">
        <w:t xml:space="preserve"> de manera</w:t>
      </w:r>
      <w:r>
        <w:t xml:space="preserve"> </w:t>
      </w:r>
      <w:r w:rsidR="00D84312">
        <w:t>online</w:t>
      </w:r>
      <w:r w:rsidR="00524CCE" w:rsidRPr="005A79BE">
        <w:t>. Esto ha provocado un aumento de las trampas académicas debido a la falta de supervisión directa. Los docentes no pueden garantizar que todos los estudiantes estén actuando con honestidad.</w:t>
      </w:r>
    </w:p>
    <w:p w14:paraId="331734E6" w14:textId="77777777" w:rsidR="008D7E09" w:rsidRPr="005A79BE" w:rsidRDefault="008D7E09" w:rsidP="00524CCE"/>
    <w:p w14:paraId="3AF315A6" w14:textId="77777777" w:rsidR="00524CCE" w:rsidRPr="005A79BE" w:rsidRDefault="00524CCE" w:rsidP="00524CCE">
      <w:r w:rsidRPr="005A79BE">
        <w:t>¿Por qué usar inteligencia artificial?</w:t>
      </w:r>
    </w:p>
    <w:p w14:paraId="1A9253F4" w14:textId="674E6FC6" w:rsidR="00524CCE" w:rsidRDefault="005D6E77" w:rsidP="00524CCE">
      <w:r>
        <w:t>Dado que</w:t>
      </w:r>
      <w:r w:rsidR="00524CCE" w:rsidRPr="005A79BE">
        <w:t xml:space="preserve"> un docente no puede controlar a decenas de estudiantes al mismo tiempo mediante videollamada. La IA </w:t>
      </w:r>
      <w:r>
        <w:t>podría</w:t>
      </w:r>
      <w:r w:rsidR="00524CCE" w:rsidRPr="005A79BE">
        <w:t xml:space="preserve"> analizar el comportamiento de forma continua y generar alertas s</w:t>
      </w:r>
      <w:r>
        <w:t>ó</w:t>
      </w:r>
      <w:r w:rsidR="00524CCE" w:rsidRPr="005A79BE">
        <w:t>lo cuando algo parece sospechoso, optimizando la atención del profesorado.</w:t>
      </w:r>
    </w:p>
    <w:p w14:paraId="09A0EFE1" w14:textId="77777777" w:rsidR="008D7E09" w:rsidRPr="005A79BE" w:rsidRDefault="008D7E09" w:rsidP="00524CCE"/>
    <w:p w14:paraId="7AAB7886" w14:textId="113E9998" w:rsidR="00524CCE" w:rsidRPr="005A79BE" w:rsidRDefault="00524CCE" w:rsidP="00524CCE">
      <w:r w:rsidRPr="005A79BE">
        <w:t xml:space="preserve">¿Cómo </w:t>
      </w:r>
      <w:r w:rsidR="005D6E77">
        <w:t>sabríamos</w:t>
      </w:r>
      <w:r w:rsidRPr="005A79BE">
        <w:t xml:space="preserve"> si el sistema tiene éxito?</w:t>
      </w:r>
    </w:p>
    <w:p w14:paraId="1F3BB86C" w14:textId="3555F991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Reducción del fraude académico en un 70 %.</w:t>
      </w:r>
    </w:p>
    <w:p w14:paraId="511ED7EE" w14:textId="1026A592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Porcentaje de falsos positivos inferior al 10 %.</w:t>
      </w:r>
    </w:p>
    <w:p w14:paraId="274EB75B" w14:textId="5E398322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Aceptación positiva del sistema por parte de estudiantes y profesores.</w:t>
      </w:r>
    </w:p>
    <w:p w14:paraId="11DCD522" w14:textId="77B87D02" w:rsidR="00524CCE" w:rsidRDefault="00524CCE" w:rsidP="005D6E77">
      <w:pPr>
        <w:pStyle w:val="Prrafodelista"/>
        <w:numPr>
          <w:ilvl w:val="0"/>
          <w:numId w:val="48"/>
        </w:numPr>
      </w:pPr>
      <w:r w:rsidRPr="005A79BE">
        <w:lastRenderedPageBreak/>
        <w:t>Ahorro de tiempo y recursos para los docentes</w:t>
      </w:r>
      <w:r w:rsidR="005D6E77">
        <w:t xml:space="preserve"> y el centro</w:t>
      </w:r>
      <w:r w:rsidRPr="005A79BE">
        <w:t>.</w:t>
      </w:r>
    </w:p>
    <w:p w14:paraId="21A73330" w14:textId="77777777" w:rsidR="00D84312" w:rsidRPr="005A79BE" w:rsidRDefault="00D84312" w:rsidP="00D84312"/>
    <w:p w14:paraId="5FE9403B" w14:textId="77777777" w:rsidR="00524CCE" w:rsidRPr="005A79BE" w:rsidRDefault="00524CCE" w:rsidP="00524CCE">
      <w:r w:rsidRPr="005A79BE">
        <w:t>Resumen del objetivo</w:t>
      </w:r>
    </w:p>
    <w:p w14:paraId="12521132" w14:textId="6C2E20E2" w:rsidR="00524CCE" w:rsidRDefault="00524CCE" w:rsidP="00524CCE">
      <w:r w:rsidRPr="005A79BE">
        <w:t xml:space="preserve">El objetivo </w:t>
      </w:r>
      <w:r w:rsidR="00D84312">
        <w:t>sería</w:t>
      </w:r>
      <w:r w:rsidRPr="005A79BE">
        <w:t xml:space="preserve"> mejorar la fiabilidad de los exámenes online, evitando el fraude sin sobrecargar al profesorado ni perjudicar a los estudiantes.</w:t>
      </w:r>
    </w:p>
    <w:p w14:paraId="0FB0F502" w14:textId="77777777" w:rsidR="008D7E09" w:rsidRPr="005A79BE" w:rsidRDefault="008D7E09" w:rsidP="00524CCE"/>
    <w:p w14:paraId="716A6502" w14:textId="6CDDE9FA" w:rsidR="00524CCE" w:rsidRDefault="00524CCE" w:rsidP="00524CCE">
      <w:pPr>
        <w:pStyle w:val="Ttulo3"/>
      </w:pPr>
      <w:r w:rsidRPr="005A79BE">
        <w:t xml:space="preserve">4. Evaluación de la Situación </w:t>
      </w:r>
    </w:p>
    <w:p w14:paraId="2534DA20" w14:textId="77777777" w:rsidR="005D6E77" w:rsidRPr="005D6E77" w:rsidRDefault="005D6E77" w:rsidP="005D6E77"/>
    <w:p w14:paraId="19B1E043" w14:textId="77777777" w:rsidR="00524CCE" w:rsidRPr="005A79BE" w:rsidRDefault="00524CCE" w:rsidP="00524CCE">
      <w:r w:rsidRPr="005A79BE">
        <w:t>¿Qué conocimiento previo existe sobre este problema?</w:t>
      </w:r>
    </w:p>
    <w:p w14:paraId="57F5186B" w14:textId="7CDCD8E0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Existen antecedentes y estudios que confirman el incremento del fraude online.</w:t>
      </w:r>
    </w:p>
    <w:p w14:paraId="2C6D7AD8" w14:textId="4FBE322D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Las universidades están activamente buscando alternativas viables.</w:t>
      </w:r>
    </w:p>
    <w:p w14:paraId="7F0E8A28" w14:textId="2AF42531" w:rsidR="00524CCE" w:rsidRDefault="00524CCE" w:rsidP="005D6E77">
      <w:pPr>
        <w:pStyle w:val="Prrafodelista"/>
        <w:numPr>
          <w:ilvl w:val="0"/>
          <w:numId w:val="48"/>
        </w:numPr>
      </w:pPr>
      <w:r w:rsidRPr="005A79BE">
        <w:t>El uso de tecnología educativa está normalizado entre estudiantes y docentes.</w:t>
      </w:r>
    </w:p>
    <w:p w14:paraId="2139DB90" w14:textId="77777777" w:rsidR="008D7E09" w:rsidRPr="005A79BE" w:rsidRDefault="008D7E09" w:rsidP="00524CCE"/>
    <w:p w14:paraId="6BD70AA1" w14:textId="263C665C" w:rsidR="00524CCE" w:rsidRPr="005A79BE" w:rsidRDefault="00524CCE" w:rsidP="00524CCE">
      <w:r w:rsidRPr="005A79BE">
        <w:t>¿Dispo</w:t>
      </w:r>
      <w:r w:rsidR="005D6E77">
        <w:t>ndríamos</w:t>
      </w:r>
      <w:r w:rsidRPr="005A79BE">
        <w:t xml:space="preserve"> de datos suficientes para entrenar un modelo</w:t>
      </w:r>
      <w:r w:rsidR="005D6E77">
        <w:t xml:space="preserve"> de IA</w:t>
      </w:r>
      <w:r w:rsidRPr="005A79BE">
        <w:t>?</w:t>
      </w:r>
    </w:p>
    <w:p w14:paraId="5A0806D0" w14:textId="74D06889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 xml:space="preserve">Se </w:t>
      </w:r>
      <w:r w:rsidR="005D6E77">
        <w:t>podrían</w:t>
      </w:r>
      <w:r w:rsidRPr="005A79BE">
        <w:t xml:space="preserve"> recopilar grabaciones de exámenes reales con consentimiento.</w:t>
      </w:r>
    </w:p>
    <w:p w14:paraId="00FA3355" w14:textId="450AC6CD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 xml:space="preserve">Se </w:t>
      </w:r>
      <w:r w:rsidR="005D6E77">
        <w:t>podría</w:t>
      </w:r>
      <w:r w:rsidRPr="005A79BE">
        <w:t xml:space="preserve"> etiquetar el comportamiento normal vs comportamiento sospechoso</w:t>
      </w:r>
      <w:r w:rsidR="005D6E77">
        <w:t xml:space="preserve"> de los alumnos</w:t>
      </w:r>
      <w:r w:rsidRPr="005A79BE">
        <w:t>.</w:t>
      </w:r>
    </w:p>
    <w:p w14:paraId="198FE839" w14:textId="2D4BA2D2" w:rsidR="00524CCE" w:rsidRPr="005A79BE" w:rsidRDefault="00524CCE" w:rsidP="005D6E77">
      <w:pPr>
        <w:pStyle w:val="Prrafodelista"/>
        <w:numPr>
          <w:ilvl w:val="0"/>
          <w:numId w:val="48"/>
        </w:numPr>
      </w:pPr>
      <w:r w:rsidRPr="005A79BE">
        <w:t>Existen registros históricos de intentos de fraude académico.</w:t>
      </w:r>
    </w:p>
    <w:p w14:paraId="40CC89DB" w14:textId="104D7E08" w:rsidR="00524CCE" w:rsidRDefault="00D84312" w:rsidP="005D6E77">
      <w:pPr>
        <w:pStyle w:val="Prrafodelista"/>
        <w:numPr>
          <w:ilvl w:val="0"/>
          <w:numId w:val="48"/>
        </w:numPr>
      </w:pPr>
      <w:r>
        <w:t>Podría</w:t>
      </w:r>
      <w:r w:rsidR="00524CCE" w:rsidRPr="005A79BE">
        <w:t xml:space="preserve"> construirse una base de datos con movimientos y sonidos frecuentes.</w:t>
      </w:r>
    </w:p>
    <w:p w14:paraId="7A615F6D" w14:textId="77777777" w:rsidR="005D6E77" w:rsidRPr="005A79BE" w:rsidRDefault="005D6E77" w:rsidP="005D6E77"/>
    <w:p w14:paraId="01D16FEA" w14:textId="77777777" w:rsidR="00524CCE" w:rsidRDefault="00524CCE" w:rsidP="005D6E77">
      <w:r w:rsidRPr="005A79BE">
        <w:t>Análisis coste-beneficio</w:t>
      </w:r>
    </w:p>
    <w:p w14:paraId="4779168B" w14:textId="7369C1F4" w:rsidR="005D6E77" w:rsidRPr="005A79BE" w:rsidRDefault="005D6E77" w:rsidP="005D6E77">
      <w:r>
        <w:t>Costes:</w:t>
      </w:r>
    </w:p>
    <w:p w14:paraId="5ABF1B9A" w14:textId="7CB01499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t>Coste estimado del desarrollo: 200</w:t>
      </w:r>
      <w:r w:rsidR="005D6E77">
        <w:t>_</w:t>
      </w:r>
      <w:r w:rsidRPr="005A79BE">
        <w:t>000 €.</w:t>
      </w:r>
    </w:p>
    <w:p w14:paraId="7092DA9B" w14:textId="1ED9AD37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t>Coste anual de mantenimiento: 50</w:t>
      </w:r>
      <w:r w:rsidR="005D6E77">
        <w:t>_</w:t>
      </w:r>
      <w:r w:rsidRPr="005A79BE">
        <w:t>000 €.</w:t>
      </w:r>
    </w:p>
    <w:p w14:paraId="4CD96039" w14:textId="108BC060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t>Coste de formación del personal: 20</w:t>
      </w:r>
      <w:r w:rsidR="005D6E77">
        <w:t>_</w:t>
      </w:r>
      <w:r w:rsidRPr="005A79BE">
        <w:t>000 €.</w:t>
      </w:r>
    </w:p>
    <w:p w14:paraId="4A4D448C" w14:textId="13D4009F" w:rsidR="00524CCE" w:rsidRPr="005A79BE" w:rsidRDefault="00524CCE" w:rsidP="005D6E77">
      <w:r w:rsidRPr="005A79BE">
        <w:t>Beneficios:</w:t>
      </w:r>
    </w:p>
    <w:p w14:paraId="114B8089" w14:textId="761B5C4C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t>Reducción del coste de organizar exámenes presenciales.</w:t>
      </w:r>
    </w:p>
    <w:p w14:paraId="188EBACC" w14:textId="59E8BABC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t xml:space="preserve">No </w:t>
      </w:r>
      <w:r w:rsidR="005D6E77">
        <w:t>sería</w:t>
      </w:r>
      <w:r w:rsidRPr="005A79BE">
        <w:t xml:space="preserve"> necesario contratar supervisores adicionales.</w:t>
      </w:r>
    </w:p>
    <w:p w14:paraId="36A0F256" w14:textId="56D77040" w:rsidR="00524CCE" w:rsidRPr="005A79BE" w:rsidRDefault="00524CCE" w:rsidP="005D6E77">
      <w:pPr>
        <w:pStyle w:val="Prrafodelista"/>
        <w:numPr>
          <w:ilvl w:val="0"/>
          <w:numId w:val="51"/>
        </w:numPr>
      </w:pPr>
      <w:r w:rsidRPr="005A79BE">
        <w:lastRenderedPageBreak/>
        <w:t>Mejor</w:t>
      </w:r>
      <w:r w:rsidR="005D6E77">
        <w:t>aría</w:t>
      </w:r>
      <w:r w:rsidRPr="005A79BE">
        <w:t xml:space="preserve"> la reputación institucional.</w:t>
      </w:r>
    </w:p>
    <w:p w14:paraId="577D98FE" w14:textId="4FBC3217" w:rsidR="00524CCE" w:rsidRDefault="00524CCE" w:rsidP="005D6E77">
      <w:pPr>
        <w:pStyle w:val="Prrafodelista"/>
        <w:numPr>
          <w:ilvl w:val="0"/>
          <w:numId w:val="51"/>
        </w:numPr>
      </w:pPr>
      <w:r w:rsidRPr="005A79BE">
        <w:t>Mayor valor percibido de los títulos emitidos.</w:t>
      </w:r>
    </w:p>
    <w:p w14:paraId="42999198" w14:textId="77777777" w:rsidR="005D6E77" w:rsidRDefault="005D6E77" w:rsidP="00524CCE"/>
    <w:p w14:paraId="196F93AB" w14:textId="77777777" w:rsidR="005D6E77" w:rsidRPr="005A79BE" w:rsidRDefault="005D6E77" w:rsidP="00524CCE"/>
    <w:p w14:paraId="08633A9E" w14:textId="77777777" w:rsidR="00524CCE" w:rsidRPr="005A79BE" w:rsidRDefault="00524CCE" w:rsidP="00524CCE">
      <w:r w:rsidRPr="005A79BE">
        <w:t>Conclusión económica</w:t>
      </w:r>
    </w:p>
    <w:p w14:paraId="61CC79EA" w14:textId="77777777" w:rsidR="00524CCE" w:rsidRDefault="00524CCE" w:rsidP="00524CCE">
      <w:r w:rsidRPr="005A79BE">
        <w:t>La inversión inicial se recuperaría en 2–3 años. A partir de ahí, el sistema generaría ahorros continuos.</w:t>
      </w:r>
    </w:p>
    <w:p w14:paraId="3FA690A8" w14:textId="77777777" w:rsidR="008D7E09" w:rsidRPr="005A79BE" w:rsidRDefault="008D7E09" w:rsidP="00524CCE"/>
    <w:p w14:paraId="7C6E00E3" w14:textId="099C07A0" w:rsidR="00524CCE" w:rsidRPr="005A79BE" w:rsidRDefault="009F1234" w:rsidP="00524CCE">
      <w:pPr>
        <w:pStyle w:val="Ttulo3"/>
      </w:pPr>
      <w:r>
        <w:t xml:space="preserve">5. </w:t>
      </w:r>
      <w:r w:rsidR="00524CCE" w:rsidRPr="005A79BE">
        <w:t>Conclusión</w:t>
      </w:r>
    </w:p>
    <w:p w14:paraId="23250079" w14:textId="77CBD3A4" w:rsidR="00524CCE" w:rsidRPr="005A79BE" w:rsidRDefault="00524CCE" w:rsidP="00D84312">
      <w:pPr>
        <w:ind w:left="360"/>
      </w:pPr>
      <w:r w:rsidRPr="005A79BE">
        <w:t xml:space="preserve">Este sistema de </w:t>
      </w:r>
      <w:r w:rsidR="001A3900">
        <w:t>inteligencia artificial</w:t>
      </w:r>
      <w:r w:rsidRPr="005A79BE">
        <w:t>:</w:t>
      </w:r>
    </w:p>
    <w:p w14:paraId="5D8FED1C" w14:textId="41B8BB83" w:rsidR="00524CCE" w:rsidRPr="005A79BE" w:rsidRDefault="001A3900" w:rsidP="001A3900">
      <w:pPr>
        <w:pStyle w:val="Prrafodelista"/>
        <w:numPr>
          <w:ilvl w:val="0"/>
          <w:numId w:val="52"/>
        </w:numPr>
      </w:pPr>
      <w:r>
        <w:t>Resolvería</w:t>
      </w:r>
      <w:r w:rsidR="00524CCE" w:rsidRPr="005A79BE">
        <w:t xml:space="preserve"> un problema real y actual en el ámbito universitario.</w:t>
      </w:r>
    </w:p>
    <w:p w14:paraId="75882C20" w14:textId="7B205A21" w:rsidR="00524CCE" w:rsidRPr="005A79BE" w:rsidRDefault="001A3900" w:rsidP="001A3900">
      <w:pPr>
        <w:pStyle w:val="Prrafodelista"/>
        <w:numPr>
          <w:ilvl w:val="0"/>
          <w:numId w:val="52"/>
        </w:numPr>
      </w:pPr>
      <w:r>
        <w:t>Sería</w:t>
      </w:r>
      <w:r w:rsidR="00524CCE" w:rsidRPr="005A79BE">
        <w:t xml:space="preserve"> legal y</w:t>
      </w:r>
      <w:r>
        <w:t>a que</w:t>
      </w:r>
      <w:r w:rsidR="00524CCE" w:rsidRPr="005A79BE">
        <w:t xml:space="preserve"> se ajusta a la normativa europea.</w:t>
      </w:r>
    </w:p>
    <w:p w14:paraId="0411C97B" w14:textId="67B8C0CF" w:rsidR="00524CCE" w:rsidRPr="005A79BE" w:rsidRDefault="00524CCE" w:rsidP="001A3900">
      <w:pPr>
        <w:pStyle w:val="Prrafodelista"/>
        <w:numPr>
          <w:ilvl w:val="0"/>
          <w:numId w:val="52"/>
        </w:numPr>
      </w:pPr>
      <w:r w:rsidRPr="005A79BE">
        <w:t>Us</w:t>
      </w:r>
      <w:r w:rsidR="001A3900">
        <w:t>aría</w:t>
      </w:r>
      <w:r w:rsidRPr="005A79BE">
        <w:t xml:space="preserve"> tecnología madura y disponible.</w:t>
      </w:r>
    </w:p>
    <w:p w14:paraId="396B1EEB" w14:textId="44F41BAD" w:rsidR="00524CCE" w:rsidRDefault="00524CCE" w:rsidP="001A3900">
      <w:pPr>
        <w:pStyle w:val="Prrafodelista"/>
        <w:numPr>
          <w:ilvl w:val="0"/>
          <w:numId w:val="52"/>
        </w:numPr>
      </w:pPr>
      <w:r w:rsidRPr="005A79BE">
        <w:t>T</w:t>
      </w:r>
      <w:r w:rsidR="001A3900">
        <w:t>endría</w:t>
      </w:r>
      <w:r w:rsidRPr="005A79BE">
        <w:t xml:space="preserve"> un modelo económico viable.</w:t>
      </w:r>
    </w:p>
    <w:p w14:paraId="7767BC61" w14:textId="1BB8CAF1" w:rsidR="006316F2" w:rsidRPr="005A79BE" w:rsidRDefault="006316F2" w:rsidP="006316F2">
      <w:pPr>
        <w:pStyle w:val="Prrafodelista"/>
        <w:numPr>
          <w:ilvl w:val="0"/>
          <w:numId w:val="52"/>
        </w:numPr>
      </w:pPr>
      <w:r>
        <w:t>Se integraría en plataformas educativas ya existentes.</w:t>
      </w:r>
    </w:p>
    <w:p w14:paraId="5D8DEFCA" w14:textId="03F1E78F" w:rsidR="00524CCE" w:rsidRDefault="00524CCE" w:rsidP="001A3900">
      <w:pPr>
        <w:pStyle w:val="Prrafodelista"/>
        <w:numPr>
          <w:ilvl w:val="0"/>
          <w:numId w:val="52"/>
        </w:numPr>
      </w:pPr>
      <w:r w:rsidRPr="005A79BE">
        <w:t>Respet</w:t>
      </w:r>
      <w:r w:rsidR="001A3900">
        <w:t>aría</w:t>
      </w:r>
      <w:r w:rsidRPr="005A79BE">
        <w:t xml:space="preserve"> los derechos del alumnado, garantizando transparencia y control humano</w:t>
      </w:r>
    </w:p>
    <w:p w14:paraId="601C870B" w14:textId="77777777" w:rsidR="00524CCE" w:rsidRPr="00524CCE" w:rsidRDefault="00524CCE" w:rsidP="005C4BE9"/>
    <w:sectPr w:rsidR="00524CCE" w:rsidRPr="00524CCE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5EC6" w14:textId="77777777" w:rsidR="006F6673" w:rsidRDefault="006F6673" w:rsidP="00C50246">
      <w:pPr>
        <w:spacing w:line="240" w:lineRule="auto"/>
      </w:pPr>
      <w:r>
        <w:separator/>
      </w:r>
    </w:p>
  </w:endnote>
  <w:endnote w:type="continuationSeparator" w:id="0">
    <w:p w14:paraId="58381D39" w14:textId="77777777" w:rsidR="006F6673" w:rsidRDefault="006F667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3306" w14:textId="77777777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21ACFE71" wp14:editId="04A9F4D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509F7E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ACFE71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43509F7E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4E3E14AB" w14:textId="77777777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0721BF82" wp14:editId="34BC9FF1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B03AA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21BF82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" o:allowoverlap="f" fillcolor="#0098cd" stroked="f" strokeweight="1pt">
              <v:textbox inset="0,4mm,0">
                <w:txbxContent>
                  <w:p w14:paraId="29B03AA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0B3D" w14:textId="77777777" w:rsidR="006F6673" w:rsidRDefault="006F6673" w:rsidP="00C50246">
      <w:pPr>
        <w:spacing w:line="240" w:lineRule="auto"/>
      </w:pPr>
      <w:r>
        <w:separator/>
      </w:r>
    </w:p>
  </w:footnote>
  <w:footnote w:type="continuationSeparator" w:id="0">
    <w:p w14:paraId="444A17E6" w14:textId="77777777" w:rsidR="006F6673" w:rsidRDefault="006F667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7CCA5C84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04FC3B3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5B78DF62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71E9F1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119BBCFA" w14:textId="77777777" w:rsidTr="00FF60C0">
      <w:trPr>
        <w:trHeight w:val="342"/>
      </w:trPr>
      <w:tc>
        <w:tcPr>
          <w:tcW w:w="2552" w:type="dxa"/>
          <w:vMerge w:val="restart"/>
        </w:tcPr>
        <w:p w14:paraId="7A4C3D5E" w14:textId="1967BD9A" w:rsidR="005C4BE9" w:rsidRPr="00472B27" w:rsidRDefault="00BD7EE0" w:rsidP="005C4BE9">
          <w:pPr>
            <w:pStyle w:val="Textocajaactividades"/>
          </w:pPr>
          <w:r w:rsidRPr="00BD7EE0">
            <w:t xml:space="preserve">Programa Profesional en Inteligencia Artificial y Data </w:t>
          </w:r>
          <w:proofErr w:type="spellStart"/>
          <w:r w:rsidRPr="00BD7EE0">
            <w:t>Science</w:t>
          </w:r>
          <w:proofErr w:type="spellEnd"/>
        </w:p>
      </w:tc>
      <w:tc>
        <w:tcPr>
          <w:tcW w:w="3827" w:type="dxa"/>
        </w:tcPr>
        <w:p w14:paraId="59DB4472" w14:textId="2B09FBCA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524CCE">
            <w:rPr>
              <w:sz w:val="22"/>
              <w:szCs w:val="22"/>
            </w:rPr>
            <w:t>ORTIZ GARCIA</w:t>
          </w:r>
        </w:p>
      </w:tc>
      <w:tc>
        <w:tcPr>
          <w:tcW w:w="1831" w:type="dxa"/>
          <w:vMerge w:val="restart"/>
        </w:tcPr>
        <w:p w14:paraId="4BDDA8A6" w14:textId="58647C37" w:rsidR="005C4BE9" w:rsidRPr="00472B27" w:rsidRDefault="00524CCE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15/06/2025</w:t>
          </w:r>
        </w:p>
      </w:tc>
    </w:tr>
    <w:tr w:rsidR="005C4BE9" w14:paraId="3160A572" w14:textId="77777777" w:rsidTr="00FF60C0">
      <w:trPr>
        <w:trHeight w:val="342"/>
      </w:trPr>
      <w:tc>
        <w:tcPr>
          <w:tcW w:w="2552" w:type="dxa"/>
          <w:vMerge/>
        </w:tcPr>
        <w:p w14:paraId="1EAD800A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0115C279" w14:textId="19F57F26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524CCE">
            <w:rPr>
              <w:sz w:val="22"/>
              <w:szCs w:val="22"/>
            </w:rPr>
            <w:t xml:space="preserve"> ASIER</w:t>
          </w:r>
        </w:p>
      </w:tc>
      <w:tc>
        <w:tcPr>
          <w:tcW w:w="1831" w:type="dxa"/>
          <w:vMerge/>
        </w:tcPr>
        <w:p w14:paraId="3AD25055" w14:textId="77777777" w:rsidR="005C4BE9" w:rsidRDefault="005C4BE9" w:rsidP="005C4BE9">
          <w:pPr>
            <w:pStyle w:val="Encabezado"/>
          </w:pPr>
        </w:p>
      </w:tc>
    </w:tr>
  </w:tbl>
  <w:p w14:paraId="63B7E02D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B35D68"/>
    <w:multiLevelType w:val="hybridMultilevel"/>
    <w:tmpl w:val="34D0969A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2F91AAA"/>
    <w:multiLevelType w:val="multilevel"/>
    <w:tmpl w:val="B37C3B20"/>
    <w:numStyleLink w:val="VietasUNIR"/>
  </w:abstractNum>
  <w:abstractNum w:abstractNumId="18" w15:restartNumberingAfterBreak="0">
    <w:nsid w:val="174F6026"/>
    <w:multiLevelType w:val="multilevel"/>
    <w:tmpl w:val="B37C3B20"/>
    <w:numStyleLink w:val="VietasUNIR"/>
  </w:abstractNum>
  <w:abstractNum w:abstractNumId="19" w15:restartNumberingAfterBreak="0">
    <w:nsid w:val="18FA7209"/>
    <w:multiLevelType w:val="hybridMultilevel"/>
    <w:tmpl w:val="681C77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9A2782"/>
    <w:multiLevelType w:val="multilevel"/>
    <w:tmpl w:val="B37C3B20"/>
    <w:numStyleLink w:val="VietasUNIR"/>
  </w:abstractNum>
  <w:abstractNum w:abstractNumId="21" w15:restartNumberingAfterBreak="0">
    <w:nsid w:val="2CC6662C"/>
    <w:multiLevelType w:val="hybridMultilevel"/>
    <w:tmpl w:val="DD4E9E2E"/>
    <w:lvl w:ilvl="0" w:tplc="BF00F3EC">
      <w:start w:val="2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8AB41B3"/>
    <w:multiLevelType w:val="hybridMultilevel"/>
    <w:tmpl w:val="FB1E5A4A"/>
    <w:lvl w:ilvl="0" w:tplc="42BC9ADE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84B96"/>
    <w:multiLevelType w:val="multilevel"/>
    <w:tmpl w:val="B37C3B20"/>
    <w:numStyleLink w:val="VietasUNIR"/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5E10C23"/>
    <w:multiLevelType w:val="hybridMultilevel"/>
    <w:tmpl w:val="92369604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F60E94"/>
    <w:multiLevelType w:val="multilevel"/>
    <w:tmpl w:val="B0E0186E"/>
    <w:numStyleLink w:val="NumeracinTest"/>
  </w:abstractNum>
  <w:abstractNum w:abstractNumId="33" w15:restartNumberingAfterBreak="0">
    <w:nsid w:val="4D255449"/>
    <w:multiLevelType w:val="multilevel"/>
    <w:tmpl w:val="B37C3B20"/>
    <w:numStyleLink w:val="VietasUNIR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4F5F37CC"/>
    <w:multiLevelType w:val="hybridMultilevel"/>
    <w:tmpl w:val="9E3ABD22"/>
    <w:lvl w:ilvl="0" w:tplc="F1A86928">
      <w:start w:val="1"/>
      <w:numFmt w:val="bullet"/>
      <w:lvlText w:val="»"/>
      <w:lvlJc w:val="left"/>
      <w:pPr>
        <w:ind w:left="720" w:hanging="360"/>
      </w:pPr>
      <w:rPr>
        <w:rFonts w:ascii="Georgia" w:hAnsi="Georgia" w:hint="default"/>
        <w:b w:val="0"/>
        <w:i w:val="0"/>
        <w:color w:val="336699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117E07"/>
    <w:multiLevelType w:val="hybridMultilevel"/>
    <w:tmpl w:val="53823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651110F8"/>
    <w:multiLevelType w:val="hybridMultilevel"/>
    <w:tmpl w:val="684A3E0A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4218A6"/>
    <w:multiLevelType w:val="multilevel"/>
    <w:tmpl w:val="B37C3B20"/>
    <w:numStyleLink w:val="VietasUNIR"/>
  </w:abstractNum>
  <w:abstractNum w:abstractNumId="43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8363495"/>
    <w:multiLevelType w:val="hybridMultilevel"/>
    <w:tmpl w:val="FC6696D4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5A475A"/>
    <w:multiLevelType w:val="hybridMultilevel"/>
    <w:tmpl w:val="27AE89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EF58AA"/>
    <w:multiLevelType w:val="hybridMultilevel"/>
    <w:tmpl w:val="2A6487D0"/>
    <w:lvl w:ilvl="0" w:tplc="BF00F3EC">
      <w:start w:val="2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2F1D89"/>
    <w:multiLevelType w:val="hybridMultilevel"/>
    <w:tmpl w:val="A0D236B4"/>
    <w:lvl w:ilvl="0" w:tplc="42BC9A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B675C3"/>
    <w:multiLevelType w:val="multilevel"/>
    <w:tmpl w:val="B37C3B20"/>
    <w:numStyleLink w:val="VietasUNIR"/>
  </w:abstractNum>
  <w:abstractNum w:abstractNumId="4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74186772">
    <w:abstractNumId w:val="37"/>
  </w:num>
  <w:num w:numId="2" w16cid:durableId="643239019">
    <w:abstractNumId w:val="33"/>
  </w:num>
  <w:num w:numId="3" w16cid:durableId="28342140">
    <w:abstractNumId w:val="23"/>
  </w:num>
  <w:num w:numId="4" w16cid:durableId="1281184439">
    <w:abstractNumId w:val="24"/>
  </w:num>
  <w:num w:numId="5" w16cid:durableId="1762292123">
    <w:abstractNumId w:val="20"/>
  </w:num>
  <w:num w:numId="6" w16cid:durableId="2016880192">
    <w:abstractNumId w:val="25"/>
  </w:num>
  <w:num w:numId="7" w16cid:durableId="1965577909">
    <w:abstractNumId w:val="36"/>
  </w:num>
  <w:num w:numId="8" w16cid:durableId="1216042527">
    <w:abstractNumId w:val="38"/>
  </w:num>
  <w:num w:numId="9" w16cid:durableId="370769378">
    <w:abstractNumId w:val="43"/>
  </w:num>
  <w:num w:numId="10" w16cid:durableId="1843885099">
    <w:abstractNumId w:val="10"/>
  </w:num>
  <w:num w:numId="11" w16cid:durableId="1256747596">
    <w:abstractNumId w:val="49"/>
  </w:num>
  <w:num w:numId="12" w16cid:durableId="912087682">
    <w:abstractNumId w:val="26"/>
  </w:num>
  <w:num w:numId="13" w16cid:durableId="1829327244">
    <w:abstractNumId w:val="48"/>
  </w:num>
  <w:num w:numId="14" w16cid:durableId="1281569159">
    <w:abstractNumId w:val="32"/>
  </w:num>
  <w:num w:numId="15" w16cid:durableId="1009528830">
    <w:abstractNumId w:val="17"/>
  </w:num>
  <w:num w:numId="16" w16cid:durableId="533346287">
    <w:abstractNumId w:val="29"/>
  </w:num>
  <w:num w:numId="17" w16cid:durableId="237909419">
    <w:abstractNumId w:val="28"/>
  </w:num>
  <w:num w:numId="18" w16cid:durableId="879705280">
    <w:abstractNumId w:val="12"/>
  </w:num>
  <w:num w:numId="19" w16cid:durableId="468862565">
    <w:abstractNumId w:val="42"/>
  </w:num>
  <w:num w:numId="20" w16cid:durableId="1154836591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0197090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7611770">
    <w:abstractNumId w:val="4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08481911">
    <w:abstractNumId w:val="30"/>
  </w:num>
  <w:num w:numId="24" w16cid:durableId="38404837">
    <w:abstractNumId w:val="15"/>
  </w:num>
  <w:num w:numId="25" w16cid:durableId="1140195702">
    <w:abstractNumId w:val="16"/>
  </w:num>
  <w:num w:numId="26" w16cid:durableId="253175074">
    <w:abstractNumId w:val="11"/>
  </w:num>
  <w:num w:numId="27" w16cid:durableId="14068775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10106707">
    <w:abstractNumId w:val="8"/>
  </w:num>
  <w:num w:numId="29" w16cid:durableId="57440429">
    <w:abstractNumId w:val="3"/>
  </w:num>
  <w:num w:numId="30" w16cid:durableId="279535235">
    <w:abstractNumId w:val="2"/>
  </w:num>
  <w:num w:numId="31" w16cid:durableId="1730349176">
    <w:abstractNumId w:val="1"/>
  </w:num>
  <w:num w:numId="32" w16cid:durableId="580144445">
    <w:abstractNumId w:val="0"/>
  </w:num>
  <w:num w:numId="33" w16cid:durableId="639308608">
    <w:abstractNumId w:val="9"/>
  </w:num>
  <w:num w:numId="34" w16cid:durableId="317879320">
    <w:abstractNumId w:val="7"/>
  </w:num>
  <w:num w:numId="35" w16cid:durableId="2136368061">
    <w:abstractNumId w:val="6"/>
  </w:num>
  <w:num w:numId="36" w16cid:durableId="551237470">
    <w:abstractNumId w:val="5"/>
  </w:num>
  <w:num w:numId="37" w16cid:durableId="1748722747">
    <w:abstractNumId w:val="4"/>
  </w:num>
  <w:num w:numId="38" w16cid:durableId="2099709798">
    <w:abstractNumId w:val="40"/>
  </w:num>
  <w:num w:numId="39" w16cid:durableId="83764407">
    <w:abstractNumId w:val="14"/>
  </w:num>
  <w:num w:numId="40" w16cid:durableId="1025404646">
    <w:abstractNumId w:val="22"/>
  </w:num>
  <w:num w:numId="41" w16cid:durableId="840895711">
    <w:abstractNumId w:val="35"/>
  </w:num>
  <w:num w:numId="42" w16cid:durableId="1264531520">
    <w:abstractNumId w:val="39"/>
  </w:num>
  <w:num w:numId="43" w16cid:durableId="1404765882">
    <w:abstractNumId w:val="19"/>
  </w:num>
  <w:num w:numId="44" w16cid:durableId="248393599">
    <w:abstractNumId w:val="46"/>
  </w:num>
  <w:num w:numId="45" w16cid:durableId="1936009795">
    <w:abstractNumId w:val="21"/>
  </w:num>
  <w:num w:numId="46" w16cid:durableId="431365764">
    <w:abstractNumId w:val="45"/>
  </w:num>
  <w:num w:numId="47" w16cid:durableId="904142075">
    <w:abstractNumId w:val="27"/>
  </w:num>
  <w:num w:numId="48" w16cid:durableId="1916549061">
    <w:abstractNumId w:val="31"/>
  </w:num>
  <w:num w:numId="49" w16cid:durableId="1084107454">
    <w:abstractNumId w:val="47"/>
  </w:num>
  <w:num w:numId="50" w16cid:durableId="1720595105">
    <w:abstractNumId w:val="13"/>
  </w:num>
  <w:num w:numId="51" w16cid:durableId="989208273">
    <w:abstractNumId w:val="44"/>
  </w:num>
  <w:num w:numId="52" w16cid:durableId="982195660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EE0"/>
    <w:rsid w:val="0000041C"/>
    <w:rsid w:val="00002FE1"/>
    <w:rsid w:val="00006EA2"/>
    <w:rsid w:val="00016003"/>
    <w:rsid w:val="00025684"/>
    <w:rsid w:val="00031C55"/>
    <w:rsid w:val="00043827"/>
    <w:rsid w:val="000458EE"/>
    <w:rsid w:val="0004694C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76ED"/>
    <w:rsid w:val="001337B6"/>
    <w:rsid w:val="001353D2"/>
    <w:rsid w:val="00137CF9"/>
    <w:rsid w:val="0015223B"/>
    <w:rsid w:val="00156BC9"/>
    <w:rsid w:val="00161226"/>
    <w:rsid w:val="00162A41"/>
    <w:rsid w:val="0016326F"/>
    <w:rsid w:val="00163FBB"/>
    <w:rsid w:val="001658DF"/>
    <w:rsid w:val="001703F6"/>
    <w:rsid w:val="0017134A"/>
    <w:rsid w:val="00173488"/>
    <w:rsid w:val="0018310A"/>
    <w:rsid w:val="00193D6D"/>
    <w:rsid w:val="0019470A"/>
    <w:rsid w:val="00194B1F"/>
    <w:rsid w:val="00196EB1"/>
    <w:rsid w:val="001A3900"/>
    <w:rsid w:val="001A7B6C"/>
    <w:rsid w:val="001B4871"/>
    <w:rsid w:val="001B64D3"/>
    <w:rsid w:val="001B78DB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1F7A70"/>
    <w:rsid w:val="00200BEB"/>
    <w:rsid w:val="0020102E"/>
    <w:rsid w:val="002036CA"/>
    <w:rsid w:val="002039FC"/>
    <w:rsid w:val="00214A79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26DC2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4CC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D6E77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16F2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216A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F170A"/>
    <w:rsid w:val="006F5606"/>
    <w:rsid w:val="006F6673"/>
    <w:rsid w:val="006F7317"/>
    <w:rsid w:val="006F79F1"/>
    <w:rsid w:val="00701548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3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24C1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4C63"/>
    <w:rsid w:val="008B1C85"/>
    <w:rsid w:val="008B6154"/>
    <w:rsid w:val="008B7EF4"/>
    <w:rsid w:val="008C09DB"/>
    <w:rsid w:val="008C22AD"/>
    <w:rsid w:val="008C4127"/>
    <w:rsid w:val="008C4BB2"/>
    <w:rsid w:val="008D1A32"/>
    <w:rsid w:val="008D2E81"/>
    <w:rsid w:val="008D3DA2"/>
    <w:rsid w:val="008D60AD"/>
    <w:rsid w:val="008D72F2"/>
    <w:rsid w:val="008D7E09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37CDC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234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04A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D7EE0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4312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5D9A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19ED"/>
    <w:rsid w:val="00F22D8E"/>
    <w:rsid w:val="00F24498"/>
    <w:rsid w:val="00F32F55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1596134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10490"/>
  <w15:chartTrackingRefBased/>
  <w15:docId w15:val="{7DDDD8BB-0F13-436F-9783-26A4CEDE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524C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Ttulo3Car">
    <w:name w:val="Título 3 Car"/>
    <w:basedOn w:val="Fuentedeprrafopredeter"/>
    <w:link w:val="Ttulo3"/>
    <w:uiPriority w:val="98"/>
    <w:rsid w:val="00524C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iainesferreiro.ev\OneDrive%20-%20UNIR\Escritorio\Plantillas\plantilla%20actividad.dotx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4178E7DB-D57E-41E9-8F25-C784CDCB6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C:\Users\luciainesferreiro.ev\OneDrive - UNIR\Escritorio\Plantillas\plantilla actividad.dotx</Template>
  <TotalTime>40</TotalTime>
  <Pages>5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Ines Ferreiro1</dc:creator>
  <cp:keywords/>
  <dc:description/>
  <cp:lastModifiedBy>asier ortiz garcia</cp:lastModifiedBy>
  <cp:revision>7</cp:revision>
  <cp:lastPrinted>2017-11-10T07:47:00Z</cp:lastPrinted>
  <dcterms:created xsi:type="dcterms:W3CDTF">2024-10-04T12:15:00Z</dcterms:created>
  <dcterms:modified xsi:type="dcterms:W3CDTF">2025-06-15T22:15:00Z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